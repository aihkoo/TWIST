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gliatabella"/>
        <w:tblpPr w:leftFromText="141" w:rightFromText="141" w:vertAnchor="text" w:horzAnchor="margin" w:tblpY="95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4381"/>
      </w:tblGrid>
      <w:tr w:rsidR="000E03C6" w14:paraId="77E027EA" w14:textId="77777777" w:rsidTr="000E03C6">
        <w:tc>
          <w:tcPr>
            <w:tcW w:w="4392" w:type="dxa"/>
          </w:tcPr>
          <w:p w14:paraId="047F6C50" w14:textId="77777777" w:rsidR="000E03C6" w:rsidRDefault="000E03C6" w:rsidP="007B4CEF">
            <w:pPr>
              <w:pStyle w:val="Nessunaspaziatura"/>
              <w:spacing w:line="276" w:lineRule="auto"/>
              <w:jc w:val="left"/>
              <w:rPr>
                <w:sz w:val="36"/>
                <w:szCs w:val="36"/>
              </w:rPr>
            </w:pPr>
          </w:p>
          <w:p w14:paraId="276AFD66" w14:textId="77777777" w:rsidR="000E03C6" w:rsidRDefault="000E03C6" w:rsidP="000E03C6">
            <w:pPr>
              <w:pStyle w:val="Nessunaspaziatura"/>
              <w:spacing w:line="276" w:lineRule="auto"/>
              <w:jc w:val="center"/>
              <w:rPr>
                <w:sz w:val="36"/>
                <w:szCs w:val="36"/>
              </w:rPr>
            </w:pPr>
            <w:bookmarkStart w:id="0" w:name="_Hlk505781400"/>
            <w:bookmarkEnd w:id="0"/>
            <w:r>
              <w:rPr>
                <w:noProof/>
              </w:rPr>
              <w:drawing>
                <wp:inline distT="0" distB="0" distL="0" distR="0" wp14:anchorId="7DC05174" wp14:editId="5601D855">
                  <wp:extent cx="2314795" cy="476250"/>
                  <wp:effectExtent l="0" t="0" r="9525" b="0"/>
                  <wp:docPr id="50" name="Immagine 50" descr="Risultati immagini per Dipartimento ingegneria dell'informazione pi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isultati immagini per Dipartimento ingegneria dell'informazione pi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212" cy="478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87FEB5" w14:textId="77777777" w:rsidR="000E03C6" w:rsidRDefault="000E03C6" w:rsidP="000E03C6">
            <w:pPr>
              <w:pStyle w:val="Nessunaspaziatura"/>
              <w:spacing w:line="276" w:lineRule="auto"/>
              <w:jc w:val="center"/>
              <w:rPr>
                <w:sz w:val="36"/>
                <w:szCs w:val="36"/>
              </w:rPr>
            </w:pPr>
          </w:p>
        </w:tc>
        <w:tc>
          <w:tcPr>
            <w:tcW w:w="4381" w:type="dxa"/>
          </w:tcPr>
          <w:p w14:paraId="524338A0" w14:textId="77777777" w:rsidR="000E03C6" w:rsidRDefault="000E03C6" w:rsidP="000E03C6">
            <w:pPr>
              <w:pStyle w:val="Nessunaspaziatura"/>
              <w:spacing w:line="276" w:lineRule="auto"/>
              <w:jc w:val="right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FD52533" wp14:editId="4F00D3B8">
                  <wp:extent cx="998233" cy="1019175"/>
                  <wp:effectExtent l="0" t="0" r="0" b="0"/>
                  <wp:docPr id="52" name="Immagine 52" descr="Risultati immagini per UNIVERSITÃ  DI PI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isultati immagini per UNIVERSITÃ  DI PI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38428" cy="1060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83B62" w14:textId="77777777" w:rsidR="00CB6B78" w:rsidRPr="00E74D6F" w:rsidRDefault="000E03C6" w:rsidP="00F11477">
      <w:r w:rsidRPr="00E74D6F">
        <w:rPr>
          <w:noProof/>
        </w:rPr>
        <w:t xml:space="preserve"> </w:t>
      </w:r>
      <w:r w:rsidRPr="00E74D6F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0" allowOverlap="1" wp14:anchorId="648A32DB" wp14:editId="0F0677FA">
                <wp:simplePos x="0" y="0"/>
                <wp:positionH relativeFrom="margin">
                  <wp:align>left</wp:align>
                </wp:positionH>
                <wp:positionV relativeFrom="margin">
                  <wp:posOffset>7437120</wp:posOffset>
                </wp:positionV>
                <wp:extent cx="5943600" cy="1193800"/>
                <wp:effectExtent l="0" t="0" r="0" b="0"/>
                <wp:wrapNone/>
                <wp:docPr id="16" name="Rettangolo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1938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EFB4408" w14:textId="77777777" w:rsidR="00D50D0D" w:rsidRPr="004A270C" w:rsidRDefault="009774D7">
                            <w:pPr>
                              <w:pStyle w:val="Nessunaspaziatura"/>
                              <w:spacing w:line="276" w:lineRule="auto"/>
                              <w:suppressOverlap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id w:val="1857458340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8-02-18T00:00:00Z">
                                  <w:dateFormat w:val="d MMMM yyyy"/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D50D0D">
                                  <w:rPr>
                                    <w:sz w:val="36"/>
                                    <w:szCs w:val="36"/>
                                    <w:lang w:val="it-IT"/>
                                  </w:rPr>
                                  <w:t>18 febbraio 2018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648A32DB" id="Rettangolo 618" o:spid="_x0000_s1026" style="position:absolute;left:0;text-align:left;margin-left:0;margin-top:585.6pt;width:468pt;height:94pt;z-index:251599872;visibility:visible;mso-wrap-style:square;mso-width-percent:1000;mso-height-percent:100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" o:allowincell="f" filled="f" stroked="f" strokeweight=".25pt">
                <v:textbox style="mso-fit-shape-to-text:t" inset=",18pt,,18pt">
                  <w:txbxContent>
                    <w:p w14:paraId="5EFB4408" w14:textId="77777777" w:rsidR="00D50D0D" w:rsidRPr="004A270C" w:rsidRDefault="009774D7">
                      <w:pPr>
                        <w:pStyle w:val="Nessunaspaziatura"/>
                        <w:spacing w:line="276" w:lineRule="auto"/>
                        <w:suppressOverlap/>
                        <w:jc w:val="center"/>
                        <w:rPr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sz w:val="36"/>
                            <w:szCs w:val="36"/>
                          </w:rPr>
                          <w:id w:val="185745834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2-18T00:00:00Z">
                            <w:dateFormat w:val="d MMMM yyyy"/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D50D0D">
                            <w:rPr>
                              <w:sz w:val="36"/>
                              <w:szCs w:val="36"/>
                              <w:lang w:val="it-IT"/>
                            </w:rPr>
                            <w:t>18 febbraio 2018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0346E8" w:rsidRPr="00E74D6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06016" behindDoc="0" locked="0" layoutInCell="0" allowOverlap="1" wp14:anchorId="083E3332" wp14:editId="06356D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Forma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37BA34BA" id="Forma 622" o:spid="_x0000_s1026" style="position:absolute;margin-left:0;margin-top:0;width:561.35pt;height:742.95pt;z-index:25160601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0346E8" w:rsidRPr="00E74D6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01920" behindDoc="0" locked="0" layoutInCell="0" allowOverlap="1" wp14:anchorId="61A8C3F9" wp14:editId="4AB818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ttangolo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4993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04"/>
                                </w:tblGrid>
                                <w:tr w:rsidR="00D50D0D" w14:paraId="51355118" w14:textId="77777777" w:rsidTr="000E03C6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68E26B25" w14:textId="77777777" w:rsidR="00D50D0D" w:rsidRDefault="00D50D0D">
                                      <w:pPr>
                                        <w:pStyle w:val="Nessunaspaziatura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D50D0D" w:rsidRPr="00E74D6F" w14:paraId="6ED10CB5" w14:textId="77777777" w:rsidTr="000E03C6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0574D9B8" w14:textId="77777777" w:rsidR="00D50D0D" w:rsidRPr="009337FF" w:rsidRDefault="009774D7">
                                      <w:pPr>
                                        <w:pStyle w:val="Nessunaspaziatura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50D0D" w:rsidRPr="009337FF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Two Wheels Instrument Station Tester (TWIST)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D50D0D" w:rsidRPr="00E74D6F" w14:paraId="35B9E1A7" w14:textId="77777777" w:rsidTr="000E03C6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64E163AD" w14:textId="77777777" w:rsidR="00D50D0D" w:rsidRPr="009337FF" w:rsidRDefault="00D50D0D">
                                      <w:pPr>
                                        <w:pStyle w:val="Nessunaspaziatura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D50D0D" w14:paraId="600BF794" w14:textId="77777777" w:rsidTr="000E03C6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37129C89" w14:textId="77777777" w:rsidR="00D50D0D" w:rsidRDefault="009774D7">
                                      <w:pPr>
                                        <w:pStyle w:val="Nessunaspaziatura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56"/>
                                            <w:szCs w:val="56"/>
                                          </w:rPr>
                                          <w:id w:val="1652111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50D0D">
                                            <w:rPr>
                                              <w:sz w:val="56"/>
                                              <w:szCs w:val="56"/>
                                            </w:rPr>
                                            <w:t>User Manual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625D15E" w14:textId="77777777" w:rsidR="00D50D0D" w:rsidRDefault="00D50D0D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61A8C3F9" id="Rettangolo 619" o:spid="_x0000_s1027" style="position:absolute;left:0;text-align:left;margin-left:0;margin-top:0;width:561.1pt;height:173.7pt;z-index:251601920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4993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04"/>
                          </w:tblGrid>
                          <w:tr w:rsidR="00D50D0D" w14:paraId="51355118" w14:textId="77777777" w:rsidTr="000E03C6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68E26B25" w14:textId="77777777" w:rsidR="00D50D0D" w:rsidRDefault="00D50D0D">
                                <w:pPr>
                                  <w:pStyle w:val="Nessunaspaziatura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D50D0D" w:rsidRPr="00E74D6F" w14:paraId="6ED10CB5" w14:textId="77777777" w:rsidTr="000E03C6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0574D9B8" w14:textId="77777777" w:rsidR="00D50D0D" w:rsidRPr="009337FF" w:rsidRDefault="009774D7">
                                <w:pPr>
                                  <w:pStyle w:val="Nessunaspaziatura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0D0D" w:rsidRPr="009337FF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Two Wheels Instrument Station Tester (TWIST)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D50D0D" w:rsidRPr="00E74D6F" w14:paraId="35B9E1A7" w14:textId="77777777" w:rsidTr="000E03C6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64E163AD" w14:textId="77777777" w:rsidR="00D50D0D" w:rsidRPr="009337FF" w:rsidRDefault="00D50D0D">
                                <w:pPr>
                                  <w:pStyle w:val="Nessunaspaziatura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D50D0D" w14:paraId="600BF794" w14:textId="77777777" w:rsidTr="000E03C6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37129C89" w14:textId="77777777" w:rsidR="00D50D0D" w:rsidRDefault="009774D7">
                                <w:pPr>
                                  <w:pStyle w:val="Nessunaspaziatura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  <w:szCs w:val="56"/>
                                    </w:rPr>
                                    <w:id w:val="1652111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0D0D">
                                      <w:rPr>
                                        <w:sz w:val="56"/>
                                        <w:szCs w:val="56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625D15E" w14:textId="77777777" w:rsidR="00D50D0D" w:rsidRDefault="00D50D0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0346E8" w:rsidRPr="00E74D6F">
            <w:br w:type="page"/>
          </w:r>
        </w:sdtContent>
      </w:sdt>
    </w:p>
    <w:p w14:paraId="52BB16B6" w14:textId="77777777" w:rsidR="00CB6B78" w:rsidRPr="00E74D6F" w:rsidRDefault="009774D7">
      <w:pPr>
        <w:pStyle w:val="Titolo"/>
        <w:rPr>
          <w:smallCaps w:val="0"/>
        </w:rPr>
      </w:pPr>
      <w:sdt>
        <w:sdtPr>
          <w:rPr>
            <w:smallCaps w:val="0"/>
          </w:rPr>
          <w:alias w:val="Titolo"/>
          <w:tag w:val="Titolo"/>
          <w:id w:val="11808329"/>
          <w:placeholder>
            <w:docPart w:val="73C05F30DCA14FE1914E220CCF86826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9337FF" w:rsidRPr="00E74D6F">
            <w:rPr>
              <w:smallCaps w:val="0"/>
            </w:rPr>
            <w:t>Two Wheels Instrument Station Tester (TWIST)</w:t>
          </w:r>
        </w:sdtContent>
      </w:sdt>
    </w:p>
    <w:p w14:paraId="6E63248C" w14:textId="77777777" w:rsidR="00CB6B78" w:rsidRPr="00E74D6F" w:rsidRDefault="009774D7" w:rsidP="0019446E">
      <w:sdt>
        <w:sdtPr>
          <w:alias w:val="Sottotitolo"/>
          <w:tag w:val="Sottotitolo"/>
          <w:id w:val="11808339"/>
          <w:placeholder>
            <w:docPart w:val="3E2BB5A2EBCA4EEC9BBF5875B67A2225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137A66">
            <w:t>User Manual</w:t>
          </w:r>
        </w:sdtContent>
      </w:sdt>
    </w:p>
    <w:sdt>
      <w:sdtPr>
        <w:rPr>
          <w:rFonts w:asciiTheme="minorHAnsi" w:eastAsiaTheme="minorHAnsi" w:hAnsiTheme="minorHAnsi" w:cs="Times New Roman"/>
          <w:color w:val="000000" w:themeColor="text1"/>
          <w:sz w:val="28"/>
          <w:szCs w:val="20"/>
        </w:rPr>
        <w:id w:val="175501569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6C7E064B" w14:textId="77777777" w:rsidR="004A270C" w:rsidRPr="00E74D6F" w:rsidRDefault="004A270C">
          <w:pPr>
            <w:pStyle w:val="Titolosommario"/>
            <w:rPr>
              <w:sz w:val="48"/>
              <w:szCs w:val="48"/>
              <w:u w:val="single"/>
            </w:rPr>
          </w:pPr>
          <w:r w:rsidRPr="00E74D6F">
            <w:rPr>
              <w:sz w:val="48"/>
              <w:szCs w:val="48"/>
            </w:rPr>
            <w:t>S</w:t>
          </w:r>
          <w:r w:rsidR="00865A9E">
            <w:rPr>
              <w:sz w:val="48"/>
              <w:szCs w:val="48"/>
            </w:rPr>
            <w:t>ummary</w:t>
          </w:r>
        </w:p>
        <w:p w14:paraId="39C459C4" w14:textId="77777777" w:rsidR="00B93244" w:rsidRPr="00E74D6F" w:rsidRDefault="00B93244" w:rsidP="00B93244">
          <w:pPr>
            <w:rPr>
              <w:u w:val="single"/>
            </w:rPr>
          </w:pPr>
        </w:p>
        <w:p w14:paraId="22923ADC" w14:textId="11A18EFD" w:rsidR="00284971" w:rsidRDefault="004A270C">
          <w:pPr>
            <w:pStyle w:val="Sommario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r w:rsidRPr="00E74D6F">
            <w:rPr>
              <w:sz w:val="40"/>
              <w:szCs w:val="40"/>
            </w:rPr>
            <w:fldChar w:fldCharType="begin"/>
          </w:r>
          <w:r w:rsidRPr="00E74D6F">
            <w:rPr>
              <w:sz w:val="40"/>
              <w:szCs w:val="40"/>
            </w:rPr>
            <w:instrText xml:space="preserve"> TOC \o "1-3" \h \z \u </w:instrText>
          </w:r>
          <w:r w:rsidRPr="00E74D6F">
            <w:rPr>
              <w:sz w:val="40"/>
              <w:szCs w:val="40"/>
            </w:rPr>
            <w:fldChar w:fldCharType="separate"/>
          </w:r>
          <w:hyperlink w:anchor="_Toc526328376" w:history="1">
            <w:r w:rsidR="00284971" w:rsidRPr="00F95382">
              <w:rPr>
                <w:rStyle w:val="Collegamentoipertestuale"/>
                <w:noProof/>
              </w:rPr>
              <w:t>1 Hardware Framework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_Toc526328376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2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5EE8E1F6" w14:textId="422EF315" w:rsidR="00284971" w:rsidRDefault="009774D7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hyperlink w:anchor="_Toc526328377" w:history="1">
            <w:r w:rsidR="00284971" w:rsidRPr="00F95382">
              <w:rPr>
                <w:rStyle w:val="Collegamentoipertestuale"/>
                <w:noProof/>
              </w:rPr>
              <w:t>1.2 TWIST specification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_Toc526328377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3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2731849E" w14:textId="3B404FF5" w:rsidR="00284971" w:rsidRDefault="009774D7">
          <w:pPr>
            <w:pStyle w:val="Sommario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hyperlink w:anchor="_Toc526328378" w:history="1">
            <w:r w:rsidR="00284971" w:rsidRPr="00F95382">
              <w:rPr>
                <w:rStyle w:val="Collegamentoipertestuale"/>
                <w:noProof/>
              </w:rPr>
              <w:t>2 Installing Procedure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_Toc526328378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3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31B96A9B" w14:textId="49623B80" w:rsidR="00284971" w:rsidRDefault="009774D7">
          <w:pPr>
            <w:pStyle w:val="Sommario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hyperlink w:anchor="_Toc526328379" w:history="1">
            <w:r w:rsidR="00284971" w:rsidRPr="00F95382">
              <w:rPr>
                <w:rStyle w:val="Collegamentoipertestuale"/>
                <w:noProof/>
              </w:rPr>
              <w:t>3. Test execution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_Toc526328379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5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313B818B" w14:textId="61738111" w:rsidR="00284971" w:rsidRDefault="009774D7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hyperlink w:anchor="_Toc526328380" w:history="1">
            <w:r w:rsidR="00284971" w:rsidRPr="00F95382">
              <w:rPr>
                <w:rStyle w:val="Collegamentoipertestuale"/>
                <w:rFonts w:ascii="Calibri" w:hAnsi="Calibri"/>
                <w:noProof/>
              </w:rPr>
              <w:t>3.1 Procedural test definition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_Toc526328380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5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52E5850A" w14:textId="43D8E98E" w:rsidR="00284971" w:rsidRDefault="009774D7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hyperlink w:anchor="_Toc526328381" w:history="1">
            <w:r w:rsidR="00284971" w:rsidRPr="00F95382">
              <w:rPr>
                <w:rStyle w:val="Collegamentoipertestuale"/>
                <w:noProof/>
              </w:rPr>
              <w:t>3.2 Starting phase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_Toc526328381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6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4A2DBEC7" w14:textId="45503134" w:rsidR="00284971" w:rsidRDefault="009774D7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hyperlink w:anchor="_Toc526328382" w:history="1">
            <w:r w:rsidR="00284971" w:rsidRPr="00F95382">
              <w:rPr>
                <w:rStyle w:val="Collegamentoipertestuale"/>
                <w:noProof/>
              </w:rPr>
              <w:t>3.3 Periodic acquisition phase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_Toc526328382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8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57FCB295" w14:textId="324357AD" w:rsidR="00284971" w:rsidRDefault="009774D7">
          <w:pPr>
            <w:pStyle w:val="Sommario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hyperlink w:anchor="_Toc526328383" w:history="1">
            <w:r w:rsidR="00284971" w:rsidRPr="00F95382">
              <w:rPr>
                <w:rStyle w:val="Collegamentoipertestuale"/>
                <w:rFonts w:ascii="Calibri" w:hAnsi="Calibri"/>
                <w:noProof/>
              </w:rPr>
              <w:t>3.4 Ending phase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_Toc526328383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9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145BD340" w14:textId="4C65E087" w:rsidR="00284971" w:rsidRDefault="009774D7">
          <w:pPr>
            <w:pStyle w:val="Sommario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it-IT"/>
            </w:rPr>
          </w:pPr>
          <w:hyperlink w:anchor="_Toc526328384" w:history="1">
            <w:r w:rsidR="00284971" w:rsidRPr="00F95382">
              <w:rPr>
                <w:rStyle w:val="Collegamentoipertestuale"/>
                <w:noProof/>
              </w:rPr>
              <w:t>4.Data extraction</w:t>
            </w:r>
            <w:r w:rsidR="00284971">
              <w:rPr>
                <w:noProof/>
                <w:webHidden/>
              </w:rPr>
              <w:tab/>
            </w:r>
            <w:r w:rsidR="00284971">
              <w:rPr>
                <w:noProof/>
                <w:webHidden/>
              </w:rPr>
              <w:fldChar w:fldCharType="begin"/>
            </w:r>
            <w:r w:rsidR="00284971">
              <w:rPr>
                <w:noProof/>
                <w:webHidden/>
              </w:rPr>
              <w:instrText xml:space="preserve"> PAGEREF _Toc526328384 \h </w:instrText>
            </w:r>
            <w:r w:rsidR="00284971">
              <w:rPr>
                <w:noProof/>
                <w:webHidden/>
              </w:rPr>
            </w:r>
            <w:r w:rsidR="00284971">
              <w:rPr>
                <w:noProof/>
                <w:webHidden/>
              </w:rPr>
              <w:fldChar w:fldCharType="separate"/>
            </w:r>
            <w:r w:rsidR="000B264B">
              <w:rPr>
                <w:noProof/>
                <w:webHidden/>
              </w:rPr>
              <w:t>11</w:t>
            </w:r>
            <w:r w:rsidR="00284971">
              <w:rPr>
                <w:noProof/>
                <w:webHidden/>
              </w:rPr>
              <w:fldChar w:fldCharType="end"/>
            </w:r>
          </w:hyperlink>
        </w:p>
        <w:p w14:paraId="7D14052E" w14:textId="68B92A22" w:rsidR="00F83ACD" w:rsidRPr="00E74D6F" w:rsidRDefault="004A270C" w:rsidP="00F83ACD">
          <w:pPr>
            <w:rPr>
              <w:b/>
              <w:bCs/>
            </w:rPr>
          </w:pPr>
          <w:r w:rsidRPr="00E74D6F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0417C308" w14:textId="134C22D4" w:rsidR="004F53DB" w:rsidRDefault="000E03C6" w:rsidP="0019446E">
      <w:pPr>
        <w:pStyle w:val="Titolo1"/>
        <w:spacing w:line="360" w:lineRule="auto"/>
        <w:jc w:val="left"/>
      </w:pPr>
      <w:r>
        <w:br w:type="page"/>
      </w:r>
      <w:bookmarkStart w:id="1" w:name="_Toc526328376"/>
      <w:r w:rsidR="00E1744A" w:rsidRPr="00E74D6F">
        <w:lastRenderedPageBreak/>
        <w:t>1</w:t>
      </w:r>
      <w:r w:rsidR="00797FD9" w:rsidRPr="00E74D6F">
        <w:t xml:space="preserve"> </w:t>
      </w:r>
      <w:r w:rsidR="00865A9E">
        <w:t>Hardware Framework</w:t>
      </w:r>
      <w:bookmarkEnd w:id="1"/>
    </w:p>
    <w:p w14:paraId="3DF88ABA" w14:textId="0CEADFC9" w:rsidR="00865A9E" w:rsidRDefault="00D50D0D" w:rsidP="0019446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CE747CA" wp14:editId="137FB186">
                <wp:simplePos x="0" y="0"/>
                <wp:positionH relativeFrom="column">
                  <wp:posOffset>2833370</wp:posOffset>
                </wp:positionH>
                <wp:positionV relativeFrom="paragraph">
                  <wp:posOffset>1910715</wp:posOffset>
                </wp:positionV>
                <wp:extent cx="346730" cy="365463"/>
                <wp:effectExtent l="0" t="0" r="0" b="0"/>
                <wp:wrapNone/>
                <wp:docPr id="58" name="Callout: freccia a destr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30" cy="365463"/>
                        </a:xfrm>
                        <a:prstGeom prst="righ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09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B319E" w14:textId="712CF6DE" w:rsidR="00D50D0D" w:rsidRPr="00D50D0D" w:rsidRDefault="00D50D0D" w:rsidP="00D50D0D">
                            <w:pPr>
                              <w:jc w:val="center"/>
                              <w:rPr>
                                <w:color w:val="FFFFFF" w:themeColor="background1"/>
                                <w:lang w:val="it-IT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it-IT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E747CA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Callout: freccia a destra 58" o:spid="_x0000_s1028" type="#_x0000_t78" style="position:absolute;left:0;text-align:left;margin-left:223.1pt;margin-top:150.45pt;width:27.3pt;height:28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" adj="15321,5677,16200,8238" fillcolor="#d34817 [3204]" strokecolor="#68230b [1604]" strokeweight="1pt">
                <v:textbox>
                  <w:txbxContent>
                    <w:p w14:paraId="3C0B319E" w14:textId="712CF6DE" w:rsidR="00D50D0D" w:rsidRPr="00D50D0D" w:rsidRDefault="00D50D0D" w:rsidP="00D50D0D">
                      <w:pPr>
                        <w:jc w:val="center"/>
                        <w:rPr>
                          <w:color w:val="FFFFFF" w:themeColor="background1"/>
                          <w:lang w:val="it-IT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lang w:val="it-IT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F254DE" wp14:editId="24CA0C64">
                <wp:simplePos x="0" y="0"/>
                <wp:positionH relativeFrom="column">
                  <wp:posOffset>3881120</wp:posOffset>
                </wp:positionH>
                <wp:positionV relativeFrom="paragraph">
                  <wp:posOffset>2644140</wp:posOffset>
                </wp:positionV>
                <wp:extent cx="354108" cy="323850"/>
                <wp:effectExtent l="19050" t="0" r="27305" b="19050"/>
                <wp:wrapNone/>
                <wp:docPr id="57" name="Callout: freccia a sinistr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08" cy="3238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6E736" w14:textId="19CA6753" w:rsidR="00D50D0D" w:rsidRPr="00D50D0D" w:rsidRDefault="00D50D0D" w:rsidP="00D50D0D">
                            <w:pPr>
                              <w:jc w:val="center"/>
                              <w:rPr>
                                <w:color w:val="FFFFFF" w:themeColor="background1"/>
                                <w:lang w:val="it-IT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it-IT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254DE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Callout: freccia a sinistra 57" o:spid="_x0000_s1029" type="#_x0000_t77" style="position:absolute;left:0;text-align:left;margin-left:305.6pt;margin-top:208.2pt;width:27.9pt;height:25.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" adj="7565,,4939" fillcolor="#d34817 [3204]" strokecolor="#68230b [1604]" strokeweight="1pt">
                <v:textbox>
                  <w:txbxContent>
                    <w:p w14:paraId="5F16E736" w14:textId="19CA6753" w:rsidR="00D50D0D" w:rsidRPr="00D50D0D" w:rsidRDefault="00D50D0D" w:rsidP="00D50D0D">
                      <w:pPr>
                        <w:jc w:val="center"/>
                        <w:rPr>
                          <w:color w:val="FFFFFF" w:themeColor="background1"/>
                          <w:lang w:val="it-IT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lang w:val="it-IT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D680EC" wp14:editId="764A2055">
                <wp:simplePos x="0" y="0"/>
                <wp:positionH relativeFrom="column">
                  <wp:posOffset>3871595</wp:posOffset>
                </wp:positionH>
                <wp:positionV relativeFrom="paragraph">
                  <wp:posOffset>1910716</wp:posOffset>
                </wp:positionV>
                <wp:extent cx="354108" cy="323850"/>
                <wp:effectExtent l="19050" t="0" r="27305" b="19050"/>
                <wp:wrapNone/>
                <wp:docPr id="56" name="Callout: freccia a sinistr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08" cy="3238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46853" w14:textId="74C30C10" w:rsidR="00D50D0D" w:rsidRPr="00D50D0D" w:rsidRDefault="00D50D0D" w:rsidP="00D50D0D">
                            <w:pPr>
                              <w:jc w:val="center"/>
                              <w:rPr>
                                <w:color w:val="FFFFFF" w:themeColor="background1"/>
                                <w:lang w:val="it-IT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it-IT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680EC" id="Callout: freccia a sinistra 56" o:spid="_x0000_s1030" type="#_x0000_t77" style="position:absolute;left:0;text-align:left;margin-left:304.85pt;margin-top:150.45pt;width:27.9pt;height:25.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" adj="7565,,4939" fillcolor="#d34817 [3204]" strokecolor="#68230b [1604]" strokeweight="1pt">
                <v:textbox>
                  <w:txbxContent>
                    <w:p w14:paraId="53746853" w14:textId="74C30C10" w:rsidR="00D50D0D" w:rsidRPr="00D50D0D" w:rsidRDefault="00D50D0D" w:rsidP="00D50D0D">
                      <w:pPr>
                        <w:jc w:val="center"/>
                        <w:rPr>
                          <w:color w:val="FFFFFF" w:themeColor="background1"/>
                          <w:lang w:val="it-IT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lang w:val="it-IT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19446E">
        <w:rPr>
          <w:noProof/>
        </w:rPr>
        <mc:AlternateContent>
          <mc:Choice Requires="wpg">
            <w:drawing>
              <wp:inline distT="0" distB="0" distL="0" distR="0" wp14:anchorId="484B4656" wp14:editId="14C74C13">
                <wp:extent cx="4652172" cy="4001770"/>
                <wp:effectExtent l="0" t="0" r="15240" b="0"/>
                <wp:docPr id="49" name="Grup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172" cy="4001770"/>
                          <a:chOff x="0" y="0"/>
                          <a:chExt cx="6005918" cy="4708525"/>
                        </a:xfrm>
                      </wpg:grpSpPr>
                      <wpg:grpSp>
                        <wpg:cNvPr id="21" name="Gruppo 21"/>
                        <wpg:cNvGrpSpPr/>
                        <wpg:grpSpPr>
                          <a:xfrm>
                            <a:off x="0" y="0"/>
                            <a:ext cx="6005918" cy="4517390"/>
                            <a:chOff x="0" y="0"/>
                            <a:chExt cx="6006366" cy="4517390"/>
                          </a:xfrm>
                        </wpg:grpSpPr>
                        <wpg:grpSp>
                          <wpg:cNvPr id="17" name="Gruppo 17"/>
                          <wpg:cNvGrpSpPr/>
                          <wpg:grpSpPr>
                            <a:xfrm>
                              <a:off x="0" y="0"/>
                              <a:ext cx="3004820" cy="4517390"/>
                              <a:chOff x="0" y="0"/>
                              <a:chExt cx="3004820" cy="4517390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Immagine 35" descr="C:\Users\Andrea\AppData\Local\Microsoft\Windows\INetCache\Content.Word\WhatsApp Image 2017-09-11 at 17.06.25 (2).jpeg">
                                <a:extLst>
                                  <a:ext uri="{FF2B5EF4-FFF2-40B4-BE49-F238E27FC236}">
                                    <a16:creationId xmlns:a16="http://schemas.microsoft.com/office/drawing/2014/main" id="{2AF0C281-9A68-48F9-8BCA-3ACC764DDC02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504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004820" cy="45173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5" name="Callout: freccia a destra 5"/>
                            <wps:cNvSpPr/>
                            <wps:spPr>
                              <a:xfrm>
                                <a:off x="314325" y="238125"/>
                                <a:ext cx="447675" cy="333375"/>
                              </a:xfrm>
                              <a:prstGeom prst="rightArrowCallout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70929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B2AFDB" w14:textId="77777777" w:rsidR="00D50D0D" w:rsidRPr="00D65558" w:rsidRDefault="00D50D0D" w:rsidP="0019446E">
                                  <w:pPr>
                                    <w:jc w:val="center"/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D65558"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Callout: freccia a destra 7"/>
                            <wps:cNvSpPr/>
                            <wps:spPr>
                              <a:xfrm>
                                <a:off x="47625" y="3286125"/>
                                <a:ext cx="447675" cy="333375"/>
                              </a:xfrm>
                              <a:prstGeom prst="rightArrowCallout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70929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114691" w14:textId="77777777" w:rsidR="00D50D0D" w:rsidRPr="00D65558" w:rsidRDefault="00D50D0D" w:rsidP="0019446E">
                                  <w:pPr>
                                    <w:jc w:val="center"/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Callout: freccia a sinistra 12"/>
                            <wps:cNvSpPr/>
                            <wps:spPr>
                              <a:xfrm>
                                <a:off x="2200275" y="1905000"/>
                                <a:ext cx="457200" cy="342900"/>
                              </a:xfrm>
                              <a:prstGeom prst="left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CCF2A2" w14:textId="77777777" w:rsidR="00D50D0D" w:rsidRPr="00D65558" w:rsidRDefault="00D50D0D" w:rsidP="0019446E">
                                  <w:pPr>
                                    <w:jc w:val="center"/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D65558"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Callout: freccia a sinistra 13"/>
                            <wps:cNvSpPr/>
                            <wps:spPr>
                              <a:xfrm>
                                <a:off x="2209800" y="2552700"/>
                                <a:ext cx="447675" cy="342900"/>
                              </a:xfrm>
                              <a:prstGeom prst="left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84EF0B" w14:textId="77777777" w:rsidR="00D50D0D" w:rsidRPr="00D65558" w:rsidRDefault="00D50D0D" w:rsidP="0019446E">
                                  <w:pPr>
                                    <w:jc w:val="center"/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8" name="Immagine 34" descr="C:\Users\Andrea\AppData\Local\Microsoft\Windows\INetCache\Content.Word\WhatsApp Image 2017-09-11 at 17.06.23 (2).jpeg">
                              <a:extLst>
                                <a:ext uri="{FF2B5EF4-FFF2-40B4-BE49-F238E27FC236}">
                                  <a16:creationId xmlns:a16="http://schemas.microsoft.com/office/drawing/2014/main" id="{F4BC12D8-2B4A-48F3-857D-1B0F5E36DB02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01477" y="0"/>
                              <a:ext cx="2723515" cy="3752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" name="Callout: freccia a destra 19"/>
                          <wps:cNvSpPr/>
                          <wps:spPr>
                            <a:xfrm>
                              <a:off x="3152361" y="683978"/>
                              <a:ext cx="447675" cy="430008"/>
                            </a:xfrm>
                            <a:prstGeom prst="rightArrowCallout">
                              <a:avLst>
                                <a:gd name="adj1" fmla="val 25000"/>
                                <a:gd name="adj2" fmla="val 25000"/>
                                <a:gd name="adj3" fmla="val 25000"/>
                                <a:gd name="adj4" fmla="val 7092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D349B2" w14:textId="77777777" w:rsidR="00D50D0D" w:rsidRPr="00D65558" w:rsidRDefault="00D50D0D" w:rsidP="0019446E">
                                <w:pPr>
                                  <w:jc w:val="center"/>
                                  <w:rPr>
                                    <w:color w:val="FFFFFF" w:themeColor="background1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Callout: freccia a sinistra 20"/>
                          <wps:cNvSpPr/>
                          <wps:spPr>
                            <a:xfrm>
                              <a:off x="5549166" y="856924"/>
                              <a:ext cx="457200" cy="501936"/>
                            </a:xfrm>
                            <a:prstGeom prst="leftArrowCallou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BEFD30" w14:textId="77777777" w:rsidR="00D50D0D" w:rsidRPr="00D65558" w:rsidRDefault="00D50D0D" w:rsidP="0019446E">
                                <w:pPr>
                                  <w:jc w:val="center"/>
                                  <w:rPr>
                                    <w:color w:val="FFFFFF" w:themeColor="background1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" name="Casella di testo 46"/>
                        <wps:cNvSpPr txBox="1"/>
                        <wps:spPr>
                          <a:xfrm>
                            <a:off x="0" y="4577715"/>
                            <a:ext cx="5924550" cy="130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041E3C" w14:textId="7174D72B" w:rsidR="00D50D0D" w:rsidRPr="008F3AFE" w:rsidRDefault="00D50D0D" w:rsidP="0019446E">
                              <w:pPr>
                                <w:pStyle w:val="Didascalia"/>
                                <w:rPr>
                                  <w:noProof/>
                                  <w:color w:val="000000" w:themeColor="text1"/>
                                  <w:sz w:val="28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: Hardware framework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B4656" id="Gruppo 49" o:spid="_x0000_s1031" style="width:366.3pt;height:315.1pt;mso-position-horizontal-relative:char;mso-position-vertical-relative:line" coordsize="60059,470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">
                <v:group id="Gruppo 21" o:spid="_x0000_s1032" style="position:absolute;width:60059;height:45173" coordsize="60063,45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Gruppo 17" o:spid="_x0000_s1033" style="position:absolute;width:30048;height:45173" coordsize="30048,45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magine 35" o:spid="_x0000_s1034" type="#_x0000_t75" style="position:absolute;width:30048;height:45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">
                      <v:imagedata r:id="rId15" o:title="WhatsApp Image 2017-09-11 at 17.06.25 (2)" cropbottom="9857f"/>
                    </v:shape>
                    <v:shape id="Callout: freccia a destra 5" o:spid="_x0000_s1035" type="#_x0000_t78" style="position:absolute;left:3143;top:2381;width:4477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" adj="15321,,17579" fillcolor="#d34817 [3204]" strokecolor="#68230b [1604]" strokeweight="1pt">
                      <v:textbox>
                        <w:txbxContent>
                          <w:p w14:paraId="52B2AFDB" w14:textId="77777777" w:rsidR="00D50D0D" w:rsidRPr="00D65558" w:rsidRDefault="00D50D0D" w:rsidP="0019446E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65558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Callout: freccia a destra 7" o:spid="_x0000_s1036" type="#_x0000_t78" style="position:absolute;left:476;top:32861;width:4477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" adj="15321,,17579" fillcolor="#d34817 [3204]" strokecolor="#68230b [1604]" strokeweight="1pt">
                      <v:textbox>
                        <w:txbxContent>
                          <w:p w14:paraId="2C114691" w14:textId="77777777" w:rsidR="00D50D0D" w:rsidRPr="00D65558" w:rsidRDefault="00D50D0D" w:rsidP="0019446E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Callout: freccia a sinistra 12" o:spid="_x0000_s1037" type="#_x0000_t77" style="position:absolute;left:22002;top:19050;width:4572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" adj="7565,,4050" fillcolor="#d34817 [3204]" strokecolor="#68230b [1604]" strokeweight="1pt">
                      <v:textbox>
                        <w:txbxContent>
                          <w:p w14:paraId="2DCCF2A2" w14:textId="77777777" w:rsidR="00D50D0D" w:rsidRPr="00D65558" w:rsidRDefault="00D50D0D" w:rsidP="0019446E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65558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Callout: freccia a sinistra 13" o:spid="_x0000_s1038" type="#_x0000_t77" style="position:absolute;left:22098;top:25527;width:447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" adj="7565,,4136" fillcolor="#d34817 [3204]" strokecolor="#68230b [1604]" strokeweight="1pt">
                      <v:textbox>
                        <w:txbxContent>
                          <w:p w14:paraId="2A84EF0B" w14:textId="77777777" w:rsidR="00D50D0D" w:rsidRPr="00D65558" w:rsidRDefault="00D50D0D" w:rsidP="0019446E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shape id="Immagine 34" o:spid="_x0000_s1039" type="#_x0000_t75" style="position:absolute;left:32014;width:27235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">
                    <v:imagedata r:id="rId16" o:title="WhatsApp Image 2017-09-11 at 17.06.23 (2)"/>
                  </v:shape>
                  <v:shape id="Callout: freccia a destra 19" o:spid="_x0000_s1040" type="#_x0000_t78" style="position:absolute;left:31523;top:6839;width:4477;height:4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" adj="15321,,16413" fillcolor="#d34817 [3204]" strokecolor="#68230b [1604]" strokeweight="1pt">
                    <v:textbox>
                      <w:txbxContent>
                        <w:p w14:paraId="48D349B2" w14:textId="77777777" w:rsidR="00D50D0D" w:rsidRPr="00D65558" w:rsidRDefault="00D50D0D" w:rsidP="0019446E">
                          <w:pPr>
                            <w:jc w:val="center"/>
                            <w:rPr>
                              <w:color w:val="FFFFFF" w:themeColor="background1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FFFFFF" w:themeColor="background1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5</w:t>
                          </w:r>
                        </w:p>
                      </w:txbxContent>
                    </v:textbox>
                  </v:shape>
                  <v:shape id="Callout: freccia a sinistra 20" o:spid="_x0000_s1041" type="#_x0000_t77" style="position:absolute;left:55491;top:8569;width:4572;height:5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" adj="7565,5881,5400,8341" fillcolor="#d34817 [3204]" strokecolor="#68230b [1604]" strokeweight="1pt">
                    <v:textbox>
                      <w:txbxContent>
                        <w:p w14:paraId="6CBEFD30" w14:textId="77777777" w:rsidR="00D50D0D" w:rsidRPr="00D65558" w:rsidRDefault="00D50D0D" w:rsidP="0019446E">
                          <w:pPr>
                            <w:jc w:val="center"/>
                            <w:rPr>
                              <w:color w:val="FFFFFF" w:themeColor="background1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FFFFFF" w:themeColor="background1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46" o:spid="_x0000_s1042" type="#_x0000_t202" style="position:absolute;top:45777;width:59245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76041E3C" w14:textId="7174D72B" w:rsidR="00D50D0D" w:rsidRPr="008F3AFE" w:rsidRDefault="00D50D0D" w:rsidP="0019446E">
                        <w:pPr>
                          <w:pStyle w:val="Didascalia"/>
                          <w:rPr>
                            <w:noProof/>
                            <w:color w:val="000000" w:themeColor="text1"/>
                            <w:sz w:val="28"/>
                            <w:szCs w:val="2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: Hardware framework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Tabellagriglia4-colore3"/>
        <w:tblpPr w:leftFromText="141" w:rightFromText="141" w:vertAnchor="text" w:horzAnchor="margin" w:tblpXSpec="center" w:tblpY="115"/>
        <w:tblW w:w="9918" w:type="dxa"/>
        <w:tblLook w:val="04A0" w:firstRow="1" w:lastRow="0" w:firstColumn="1" w:lastColumn="0" w:noHBand="0" w:noVBand="1"/>
      </w:tblPr>
      <w:tblGrid>
        <w:gridCol w:w="421"/>
        <w:gridCol w:w="2409"/>
        <w:gridCol w:w="7088"/>
      </w:tblGrid>
      <w:tr w:rsidR="0019446E" w:rsidRPr="00E74D6F" w14:paraId="4F09DD38" w14:textId="77777777" w:rsidTr="001944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2F5B831C" w14:textId="77777777" w:rsidR="0019446E" w:rsidRPr="00E74D6F" w:rsidRDefault="0019446E" w:rsidP="0019446E">
            <w:pPr>
              <w:pStyle w:val="Nessunaspaziatura"/>
              <w:rPr>
                <w:sz w:val="24"/>
                <w:szCs w:val="24"/>
              </w:rPr>
            </w:pPr>
          </w:p>
        </w:tc>
        <w:tc>
          <w:tcPr>
            <w:tcW w:w="2409" w:type="dxa"/>
          </w:tcPr>
          <w:p w14:paraId="64C18FD4" w14:textId="77777777" w:rsidR="0019446E" w:rsidRPr="00E74D6F" w:rsidRDefault="0019446E" w:rsidP="0019446E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Components</w:t>
            </w:r>
          </w:p>
        </w:tc>
        <w:tc>
          <w:tcPr>
            <w:tcW w:w="7088" w:type="dxa"/>
          </w:tcPr>
          <w:p w14:paraId="70B79CDE" w14:textId="77777777" w:rsidR="0019446E" w:rsidRPr="00E74D6F" w:rsidRDefault="0019446E" w:rsidP="0019446E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Specification</w:t>
            </w:r>
          </w:p>
        </w:tc>
      </w:tr>
      <w:tr w:rsidR="0019446E" w:rsidRPr="00E74D6F" w14:paraId="5A498C33" w14:textId="77777777" w:rsidTr="00194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48788ED3" w14:textId="77777777" w:rsidR="0019446E" w:rsidRPr="00E74D6F" w:rsidRDefault="0019446E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14:paraId="540C1A8E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LCD Screen</w:t>
            </w:r>
          </w:p>
        </w:tc>
        <w:tc>
          <w:tcPr>
            <w:tcW w:w="7088" w:type="dxa"/>
          </w:tcPr>
          <w:p w14:paraId="6F63949F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19446E" w:rsidRPr="00E74D6F" w14:paraId="6FEB510C" w14:textId="77777777" w:rsidTr="001944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29464DB" w14:textId="77777777" w:rsidR="0019446E" w:rsidRPr="00E74D6F" w:rsidRDefault="0019446E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2</w:t>
            </w:r>
          </w:p>
        </w:tc>
        <w:tc>
          <w:tcPr>
            <w:tcW w:w="2409" w:type="dxa"/>
          </w:tcPr>
          <w:p w14:paraId="21EE07B8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Electronic LD400P</w:t>
            </w:r>
            <w:r w:rsidRPr="00E74D6F">
              <w:rPr>
                <w:rStyle w:val="Rimandonotaapidipagina"/>
                <w:sz w:val="24"/>
                <w:szCs w:val="24"/>
              </w:rPr>
              <w:footnoteReference w:id="1"/>
            </w:r>
          </w:p>
        </w:tc>
        <w:tc>
          <w:tcPr>
            <w:tcW w:w="7088" w:type="dxa"/>
          </w:tcPr>
          <w:p w14:paraId="43AACF5F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Max input: 80A;80V</w:t>
            </w:r>
          </w:p>
          <w:p w14:paraId="0AE24BD4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Max Power: 400W</w:t>
            </w:r>
          </w:p>
          <w:p w14:paraId="2683AF1A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 xml:space="preserve">Setting Accuracy (CC): </w:t>
            </w:r>
            <w:r w:rsidRPr="00E74D6F">
              <w:rPr>
                <w:rFonts w:ascii="Perpetua" w:hAnsi="Perpetua"/>
                <w:sz w:val="24"/>
                <w:szCs w:val="24"/>
              </w:rPr>
              <w:t>±</w:t>
            </w:r>
            <w:r w:rsidRPr="00E74D6F">
              <w:rPr>
                <w:sz w:val="24"/>
                <w:szCs w:val="24"/>
              </w:rPr>
              <w:t xml:space="preserve">0.2% </w:t>
            </w:r>
            <w:r w:rsidRPr="00E74D6F">
              <w:rPr>
                <w:rFonts w:ascii="Perpetua" w:hAnsi="Perpetua"/>
                <w:sz w:val="24"/>
                <w:szCs w:val="24"/>
              </w:rPr>
              <w:t>±</w:t>
            </w:r>
            <w:r w:rsidRPr="00E74D6F">
              <w:rPr>
                <w:sz w:val="24"/>
                <w:szCs w:val="24"/>
              </w:rPr>
              <w:t>30mA</w:t>
            </w:r>
          </w:p>
          <w:p w14:paraId="24E13CEF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Setting Accuracy (CV): ±0.2% ± 2digits</w:t>
            </w:r>
          </w:p>
        </w:tc>
      </w:tr>
      <w:tr w:rsidR="0019446E" w:rsidRPr="00E74D6F" w14:paraId="102247F5" w14:textId="77777777" w:rsidTr="00194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31912A5A" w14:textId="77777777" w:rsidR="0019446E" w:rsidRPr="00E74D6F" w:rsidRDefault="0019446E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</w:tcPr>
          <w:p w14:paraId="2912953D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Electronic charger QPX1200SP</w:t>
            </w:r>
            <w:r w:rsidRPr="00E74D6F">
              <w:rPr>
                <w:rStyle w:val="Rimandonotaapidipagina"/>
                <w:sz w:val="24"/>
                <w:szCs w:val="24"/>
              </w:rPr>
              <w:footnoteReference w:id="2"/>
            </w:r>
          </w:p>
        </w:tc>
        <w:tc>
          <w:tcPr>
            <w:tcW w:w="7088" w:type="dxa"/>
          </w:tcPr>
          <w:p w14:paraId="48F41722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Max output: 50A;60V</w:t>
            </w:r>
          </w:p>
          <w:p w14:paraId="57284240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Max Power: 1200W</w:t>
            </w:r>
          </w:p>
          <w:p w14:paraId="3E82755B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 xml:space="preserve">Setting Accuracy (CC): 0.3% </w:t>
            </w:r>
            <w:r w:rsidRPr="00E74D6F">
              <w:rPr>
                <w:rFonts w:ascii="Perpetua" w:hAnsi="Perpetua"/>
                <w:sz w:val="24"/>
                <w:szCs w:val="24"/>
              </w:rPr>
              <w:t>±</w:t>
            </w:r>
            <w:r w:rsidRPr="00E74D6F">
              <w:rPr>
                <w:sz w:val="24"/>
                <w:szCs w:val="24"/>
              </w:rPr>
              <w:t xml:space="preserve"> 20mA</w:t>
            </w:r>
          </w:p>
          <w:p w14:paraId="2DDCF150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 xml:space="preserve">Setting Accuracy (CV): 0.1% </w:t>
            </w:r>
            <w:r w:rsidRPr="00E74D6F">
              <w:rPr>
                <w:rFonts w:ascii="Perpetua" w:hAnsi="Perpetua"/>
                <w:sz w:val="24"/>
                <w:szCs w:val="24"/>
              </w:rPr>
              <w:t xml:space="preserve">± </w:t>
            </w:r>
            <w:r w:rsidRPr="00E74D6F">
              <w:rPr>
                <w:sz w:val="24"/>
                <w:szCs w:val="24"/>
              </w:rPr>
              <w:t xml:space="preserve">2mV  </w:t>
            </w:r>
          </w:p>
        </w:tc>
      </w:tr>
      <w:tr w:rsidR="0019446E" w:rsidRPr="00E74D6F" w14:paraId="1F9299C3" w14:textId="77777777" w:rsidTr="001944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0E2F36D5" w14:textId="77777777" w:rsidR="0019446E" w:rsidRPr="00E74D6F" w:rsidRDefault="0019446E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4</w:t>
            </w:r>
          </w:p>
        </w:tc>
        <w:tc>
          <w:tcPr>
            <w:tcW w:w="2409" w:type="dxa"/>
          </w:tcPr>
          <w:p w14:paraId="44573F07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Cell under test typology</w:t>
            </w:r>
          </w:p>
        </w:tc>
        <w:tc>
          <w:tcPr>
            <w:tcW w:w="7088" w:type="dxa"/>
          </w:tcPr>
          <w:p w14:paraId="6219CB7A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 xml:space="preserve">Capacity: 0 – </w:t>
            </w:r>
            <w:r>
              <w:rPr>
                <w:sz w:val="24"/>
                <w:szCs w:val="24"/>
              </w:rPr>
              <w:t>8</w:t>
            </w:r>
            <w:r w:rsidRPr="00E74D6F">
              <w:rPr>
                <w:sz w:val="24"/>
                <w:szCs w:val="24"/>
              </w:rPr>
              <w:t>0Ah</w:t>
            </w:r>
          </w:p>
          <w:p w14:paraId="12A002A8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Voltage range: 0-5V</w:t>
            </w:r>
          </w:p>
        </w:tc>
      </w:tr>
      <w:tr w:rsidR="0019446E" w:rsidRPr="00E74D6F" w14:paraId="6D683D65" w14:textId="77777777" w:rsidTr="00194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6218031" w14:textId="77777777" w:rsidR="0019446E" w:rsidRPr="00E74D6F" w:rsidRDefault="0019446E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5</w:t>
            </w:r>
          </w:p>
        </w:tc>
        <w:tc>
          <w:tcPr>
            <w:tcW w:w="2409" w:type="dxa"/>
          </w:tcPr>
          <w:p w14:paraId="5E3FB409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 xml:space="preserve">DAQ </w:t>
            </w:r>
            <w:proofErr w:type="spellStart"/>
            <w:r w:rsidRPr="00E74D6F">
              <w:rPr>
                <w:sz w:val="24"/>
                <w:szCs w:val="24"/>
              </w:rPr>
              <w:t>PicoLog</w:t>
            </w:r>
            <w:proofErr w:type="spellEnd"/>
            <w:r w:rsidRPr="00E74D6F">
              <w:rPr>
                <w:rStyle w:val="Rimandonotaapidipagina"/>
                <w:sz w:val="24"/>
                <w:szCs w:val="24"/>
              </w:rPr>
              <w:footnoteReference w:id="3"/>
            </w:r>
          </w:p>
        </w:tc>
        <w:tc>
          <w:tcPr>
            <w:tcW w:w="7088" w:type="dxa"/>
          </w:tcPr>
          <w:p w14:paraId="4CEAAE1C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16 channels</w:t>
            </w:r>
          </w:p>
          <w:p w14:paraId="62265724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 xml:space="preserve">Max input voltage: </w:t>
            </w:r>
            <w:r w:rsidRPr="00E74D6F">
              <w:rPr>
                <w:rFonts w:ascii="Perpetua" w:hAnsi="Perpetua"/>
                <w:sz w:val="24"/>
                <w:szCs w:val="24"/>
              </w:rPr>
              <w:t>± 1250mV</w:t>
            </w:r>
          </w:p>
          <w:p w14:paraId="73E9DA4A" w14:textId="77777777" w:rsidR="0019446E" w:rsidRPr="00E74D6F" w:rsidRDefault="0019446E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E74D6F">
              <w:rPr>
                <w:sz w:val="24"/>
                <w:szCs w:val="24"/>
              </w:rPr>
              <w:t xml:space="preserve">Measure Accuracy: 0.1% </w:t>
            </w:r>
            <w:r w:rsidRPr="00E74D6F">
              <w:rPr>
                <w:rFonts w:ascii="Perpetua" w:hAnsi="Perpetua"/>
                <w:sz w:val="24"/>
                <w:szCs w:val="24"/>
              </w:rPr>
              <w:t xml:space="preserve">± 36µV (input voltage set to </w:t>
            </w:r>
            <w:bookmarkStart w:id="2" w:name="OLE_LINK1"/>
            <w:bookmarkStart w:id="3" w:name="OLE_LINK2"/>
            <w:bookmarkStart w:id="4" w:name="OLE_LINK3"/>
            <w:r w:rsidRPr="00E74D6F">
              <w:rPr>
                <w:rFonts w:ascii="Perpetua" w:hAnsi="Perpetua"/>
                <w:sz w:val="24"/>
                <w:szCs w:val="24"/>
              </w:rPr>
              <w:t>± 1250mV</w:t>
            </w:r>
            <w:bookmarkEnd w:id="2"/>
            <w:bookmarkEnd w:id="3"/>
            <w:bookmarkEnd w:id="4"/>
            <w:r w:rsidRPr="00E74D6F">
              <w:rPr>
                <w:rFonts w:ascii="Perpetua" w:hAnsi="Perpetua"/>
                <w:sz w:val="24"/>
                <w:szCs w:val="24"/>
              </w:rPr>
              <w:t>)</w:t>
            </w:r>
          </w:p>
        </w:tc>
      </w:tr>
      <w:tr w:rsidR="0019446E" w:rsidRPr="00E74D6F" w14:paraId="0D2F5058" w14:textId="77777777" w:rsidTr="001944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30836EA" w14:textId="77777777" w:rsidR="0019446E" w:rsidRPr="00E74D6F" w:rsidRDefault="0019446E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6</w:t>
            </w:r>
          </w:p>
        </w:tc>
        <w:tc>
          <w:tcPr>
            <w:tcW w:w="2409" w:type="dxa"/>
          </w:tcPr>
          <w:p w14:paraId="7D2F8625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Raspberry Pi 3 B</w:t>
            </w:r>
          </w:p>
        </w:tc>
        <w:tc>
          <w:tcPr>
            <w:tcW w:w="7088" w:type="dxa"/>
          </w:tcPr>
          <w:p w14:paraId="233A4329" w14:textId="77777777" w:rsidR="0019446E" w:rsidRPr="00E74D6F" w:rsidRDefault="0019446E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</w:p>
        </w:tc>
      </w:tr>
      <w:tr w:rsidR="0019446E" w:rsidRPr="00E74D6F" w14:paraId="47BE3E7C" w14:textId="77777777" w:rsidTr="00194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6B29E847" w14:textId="77777777" w:rsidR="0019446E" w:rsidRPr="00E74D6F" w:rsidRDefault="0019446E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7</w:t>
            </w:r>
          </w:p>
        </w:tc>
        <w:tc>
          <w:tcPr>
            <w:tcW w:w="2409" w:type="dxa"/>
          </w:tcPr>
          <w:p w14:paraId="41C0E15B" w14:textId="1742A738" w:rsidR="0019446E" w:rsidRPr="00E74D6F" w:rsidRDefault="00D50D0D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Shunt-Resistor</w:t>
            </w:r>
            <w:r>
              <w:rPr>
                <w:rStyle w:val="Rimandonotaapidipagina"/>
                <w:sz w:val="24"/>
                <w:szCs w:val="24"/>
              </w:rPr>
              <w:footnoteReference w:id="4"/>
            </w:r>
          </w:p>
        </w:tc>
        <w:tc>
          <w:tcPr>
            <w:tcW w:w="7088" w:type="dxa"/>
          </w:tcPr>
          <w:p w14:paraId="1F9239C0" w14:textId="568A5535" w:rsidR="0019446E" w:rsidRPr="00D50D0D" w:rsidRDefault="00D50D0D" w:rsidP="00D50D0D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D50D0D">
              <w:rPr>
                <w:sz w:val="24"/>
                <w:szCs w:val="24"/>
              </w:rPr>
              <w:t>Murata</w:t>
            </w:r>
            <w:r w:rsidRPr="00D50D0D">
              <w:rPr>
                <w:sz w:val="24"/>
                <w:szCs w:val="24"/>
                <w:u w:val="single"/>
              </w:rPr>
              <w:t xml:space="preserve"> </w:t>
            </w:r>
            <w:r w:rsidRPr="00D50D0D">
              <w:rPr>
                <w:lang w:val="it-IT"/>
              </w:rPr>
              <w:t>3020-01108-0   Scale Factor 100 </w:t>
            </w:r>
            <w:proofErr w:type="spellStart"/>
            <w:r w:rsidRPr="00D50D0D">
              <w:rPr>
                <w:lang w:val="it-IT"/>
              </w:rPr>
              <w:t>mV</w:t>
            </w:r>
            <w:proofErr w:type="spellEnd"/>
            <w:r w:rsidRPr="00D50D0D">
              <w:rPr>
                <w:lang w:val="it-IT"/>
              </w:rPr>
              <w:t xml:space="preserve">/100 A </w:t>
            </w:r>
          </w:p>
        </w:tc>
      </w:tr>
      <w:tr w:rsidR="00D50D0D" w:rsidRPr="00E74D6F" w14:paraId="0622C897" w14:textId="77777777" w:rsidTr="001944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06386AC6" w14:textId="7F7602FF" w:rsidR="00D50D0D" w:rsidRPr="00E74D6F" w:rsidRDefault="00D50D0D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409" w:type="dxa"/>
          </w:tcPr>
          <w:p w14:paraId="3D64D5B8" w14:textId="396A6C65" w:rsidR="00D50D0D" w:rsidRDefault="00D50D0D" w:rsidP="0019446E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Relays</w:t>
            </w:r>
            <w:r>
              <w:rPr>
                <w:rStyle w:val="Rimandonotaapidipagina"/>
                <w:sz w:val="24"/>
                <w:szCs w:val="24"/>
              </w:rPr>
              <w:footnoteReference w:id="5"/>
            </w:r>
          </w:p>
        </w:tc>
        <w:tc>
          <w:tcPr>
            <w:tcW w:w="7088" w:type="dxa"/>
          </w:tcPr>
          <w:p w14:paraId="6067B8A0" w14:textId="5B3F8CEC" w:rsidR="00D50D0D" w:rsidRPr="00D50D0D" w:rsidRDefault="00D50D0D" w:rsidP="00D50D0D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50D0D">
              <w:rPr>
                <w:sz w:val="24"/>
                <w:szCs w:val="24"/>
              </w:rPr>
              <w:t xml:space="preserve">KILOVAC LEV100 </w:t>
            </w:r>
            <w:r>
              <w:rPr>
                <w:sz w:val="24"/>
                <w:szCs w:val="24"/>
              </w:rPr>
              <w:t>Coil voltage:</w:t>
            </w:r>
            <w:r w:rsidRPr="00D50D0D">
              <w:rPr>
                <w:sz w:val="24"/>
                <w:szCs w:val="24"/>
              </w:rPr>
              <w:t xml:space="preserve">12V </w:t>
            </w:r>
            <w:r>
              <w:rPr>
                <w:sz w:val="24"/>
                <w:szCs w:val="24"/>
              </w:rPr>
              <w:t>Max Continues Current</w:t>
            </w:r>
            <w:r w:rsidR="00AD004B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r w:rsidRPr="00D50D0D">
              <w:rPr>
                <w:sz w:val="24"/>
                <w:szCs w:val="24"/>
              </w:rPr>
              <w:t>100A</w:t>
            </w:r>
          </w:p>
        </w:tc>
      </w:tr>
      <w:tr w:rsidR="00D50D0D" w:rsidRPr="00E74D6F" w14:paraId="667653CF" w14:textId="77777777" w:rsidTr="00194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1181ACB3" w14:textId="647A14F2" w:rsidR="00D50D0D" w:rsidRDefault="00D50D0D" w:rsidP="0019446E">
            <w:pPr>
              <w:pStyle w:val="Nessunaspaziatura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09" w:type="dxa"/>
          </w:tcPr>
          <w:p w14:paraId="36CAF877" w14:textId="5A26D568" w:rsidR="00D50D0D" w:rsidRDefault="00D50D0D" w:rsidP="0019446E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Temperature Sensor</w:t>
            </w:r>
            <w:r>
              <w:rPr>
                <w:rStyle w:val="Rimandonotaapidipagina"/>
                <w:sz w:val="24"/>
                <w:szCs w:val="24"/>
              </w:rPr>
              <w:footnoteReference w:id="6"/>
            </w:r>
          </w:p>
        </w:tc>
        <w:tc>
          <w:tcPr>
            <w:tcW w:w="7088" w:type="dxa"/>
          </w:tcPr>
          <w:p w14:paraId="23AAB1DE" w14:textId="300E1D3E" w:rsidR="00D50D0D" w:rsidRPr="00AD004B" w:rsidRDefault="00D50D0D" w:rsidP="00D50D0D">
            <w:pPr>
              <w:pStyle w:val="Nessunaspaziatur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D004B">
              <w:rPr>
                <w:sz w:val="24"/>
                <w:szCs w:val="24"/>
              </w:rPr>
              <w:t>LM35 Scale factor</w:t>
            </w:r>
            <w:r w:rsidR="00AD004B">
              <w:rPr>
                <w:sz w:val="24"/>
                <w:szCs w:val="24"/>
              </w:rPr>
              <w:t>:</w:t>
            </w:r>
            <w:r w:rsidRPr="00AD004B">
              <w:rPr>
                <w:sz w:val="24"/>
                <w:szCs w:val="24"/>
              </w:rPr>
              <w:t xml:space="preserve"> 10 mV/°C</w:t>
            </w:r>
          </w:p>
        </w:tc>
      </w:tr>
    </w:tbl>
    <w:p w14:paraId="02EED3B2" w14:textId="77777777" w:rsidR="00B93244" w:rsidRPr="00E74D6F" w:rsidRDefault="00B93244" w:rsidP="00865A9E">
      <w:pPr>
        <w:pStyle w:val="Titolo2"/>
        <w:spacing w:line="360" w:lineRule="auto"/>
      </w:pPr>
      <w:bookmarkStart w:id="5" w:name="_Toc526328377"/>
      <w:r w:rsidRPr="00E74D6F">
        <w:t xml:space="preserve">1.2 </w:t>
      </w:r>
      <w:r w:rsidR="000E03C6">
        <w:t>TWIST</w:t>
      </w:r>
      <w:r w:rsidR="00E74D6F">
        <w:t xml:space="preserve"> specification</w:t>
      </w:r>
      <w:bookmarkEnd w:id="5"/>
      <w:r w:rsidR="00E74D6F">
        <w:t xml:space="preserve"> </w:t>
      </w:r>
    </w:p>
    <w:tbl>
      <w:tblPr>
        <w:tblStyle w:val="Tabellaelenco2-colore6"/>
        <w:tblpPr w:leftFromText="141" w:rightFromText="141" w:vertAnchor="text" w:horzAnchor="margin" w:tblpXSpec="center" w:tblpY="136"/>
        <w:tblW w:w="0" w:type="auto"/>
        <w:tblLook w:val="04A0" w:firstRow="1" w:lastRow="0" w:firstColumn="1" w:lastColumn="0" w:noHBand="0" w:noVBand="1"/>
      </w:tblPr>
      <w:tblGrid>
        <w:gridCol w:w="4605"/>
        <w:gridCol w:w="3583"/>
      </w:tblGrid>
      <w:tr w:rsidR="00F83ACD" w:rsidRPr="00E74D6F" w14:paraId="71F87FB5" w14:textId="77777777" w:rsidTr="00F83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14:paraId="1F3C0A24" w14:textId="77777777" w:rsidR="00F83ACD" w:rsidRPr="00E74D6F" w:rsidRDefault="00E71232" w:rsidP="00F83ACD">
            <w:pPr>
              <w:rPr>
                <w:szCs w:val="24"/>
              </w:rPr>
            </w:pPr>
            <w:r>
              <w:rPr>
                <w:szCs w:val="24"/>
              </w:rPr>
              <w:t>Supported t</w:t>
            </w:r>
            <w:r w:rsidR="001F42B3">
              <w:rPr>
                <w:szCs w:val="24"/>
              </w:rPr>
              <w:t>est typology</w:t>
            </w:r>
            <w:r w:rsidR="00F83ACD" w:rsidRPr="00E74D6F">
              <w:rPr>
                <w:szCs w:val="24"/>
              </w:rPr>
              <w:t>:</w:t>
            </w:r>
          </w:p>
        </w:tc>
        <w:tc>
          <w:tcPr>
            <w:tcW w:w="3583" w:type="dxa"/>
          </w:tcPr>
          <w:p w14:paraId="5D5DBC94" w14:textId="77777777" w:rsidR="00F83ACD" w:rsidRPr="00615419" w:rsidRDefault="00F83ACD" w:rsidP="00F83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 w:rsidRPr="00615419">
              <w:rPr>
                <w:b w:val="0"/>
                <w:szCs w:val="24"/>
              </w:rPr>
              <w:t>Pulse Current Test (PCT)</w:t>
            </w:r>
          </w:p>
          <w:p w14:paraId="70185EC4" w14:textId="77777777" w:rsidR="00F83ACD" w:rsidRPr="00E74D6F" w:rsidRDefault="00F83ACD" w:rsidP="00F83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615419">
              <w:rPr>
                <w:b w:val="0"/>
                <w:szCs w:val="24"/>
              </w:rPr>
              <w:t>Hybrid Pulse Current Test (HPCT)</w:t>
            </w:r>
          </w:p>
        </w:tc>
      </w:tr>
      <w:tr w:rsidR="00F83ACD" w:rsidRPr="00E74D6F" w14:paraId="009A90FD" w14:textId="77777777" w:rsidTr="00F83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14:paraId="6548425B" w14:textId="77777777" w:rsidR="00F83ACD" w:rsidRPr="00E74D6F" w:rsidRDefault="00E74D6F" w:rsidP="00F83ACD">
            <w:pPr>
              <w:rPr>
                <w:szCs w:val="24"/>
              </w:rPr>
            </w:pPr>
            <w:r>
              <w:rPr>
                <w:szCs w:val="24"/>
              </w:rPr>
              <w:t>Input voltage</w:t>
            </w:r>
            <w:r w:rsidR="00F83ACD" w:rsidRPr="00E74D6F">
              <w:rPr>
                <w:szCs w:val="24"/>
              </w:rPr>
              <w:t>:</w:t>
            </w:r>
          </w:p>
        </w:tc>
        <w:tc>
          <w:tcPr>
            <w:tcW w:w="3583" w:type="dxa"/>
          </w:tcPr>
          <w:p w14:paraId="202683CA" w14:textId="77777777" w:rsidR="00F83ACD" w:rsidRPr="00E74D6F" w:rsidRDefault="00F83ACD" w:rsidP="00F83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 xml:space="preserve">0 – </w:t>
            </w:r>
            <w:r w:rsidR="00E74D6F">
              <w:rPr>
                <w:szCs w:val="24"/>
              </w:rPr>
              <w:t>4.5</w:t>
            </w:r>
            <w:r w:rsidRPr="00E74D6F">
              <w:rPr>
                <w:szCs w:val="24"/>
              </w:rPr>
              <w:t>V</w:t>
            </w:r>
          </w:p>
        </w:tc>
      </w:tr>
      <w:tr w:rsidR="00F83ACD" w:rsidRPr="00E74D6F" w14:paraId="2D62A967" w14:textId="77777777" w:rsidTr="00F83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14:paraId="44B8DAA7" w14:textId="77777777" w:rsidR="00F83ACD" w:rsidRPr="00E74D6F" w:rsidRDefault="00F83ACD" w:rsidP="00F83ACD">
            <w:pPr>
              <w:rPr>
                <w:szCs w:val="24"/>
              </w:rPr>
            </w:pPr>
            <w:r w:rsidRPr="00E74D6F">
              <w:rPr>
                <w:szCs w:val="24"/>
              </w:rPr>
              <w:t>Max</w:t>
            </w:r>
            <w:r w:rsidR="00E74D6F">
              <w:rPr>
                <w:szCs w:val="24"/>
              </w:rPr>
              <w:t xml:space="preserve"> discharging current</w:t>
            </w:r>
            <w:r w:rsidRPr="00E74D6F">
              <w:rPr>
                <w:szCs w:val="24"/>
              </w:rPr>
              <w:t>:</w:t>
            </w:r>
          </w:p>
        </w:tc>
        <w:tc>
          <w:tcPr>
            <w:tcW w:w="3583" w:type="dxa"/>
          </w:tcPr>
          <w:p w14:paraId="02A920F9" w14:textId="77777777" w:rsidR="00F83ACD" w:rsidRPr="00E74D6F" w:rsidRDefault="00F83ACD" w:rsidP="00F83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80A</w:t>
            </w:r>
          </w:p>
        </w:tc>
      </w:tr>
      <w:tr w:rsidR="00F83ACD" w:rsidRPr="00E74D6F" w14:paraId="0F5F7E5F" w14:textId="77777777" w:rsidTr="00F83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14:paraId="3D09B00F" w14:textId="77777777" w:rsidR="00F83ACD" w:rsidRPr="00E74D6F" w:rsidRDefault="00F83ACD" w:rsidP="00F83ACD">
            <w:pPr>
              <w:rPr>
                <w:szCs w:val="24"/>
              </w:rPr>
            </w:pPr>
            <w:r w:rsidRPr="00E74D6F">
              <w:rPr>
                <w:szCs w:val="24"/>
              </w:rPr>
              <w:t>Max</w:t>
            </w:r>
            <w:r w:rsidR="00E74D6F">
              <w:rPr>
                <w:szCs w:val="24"/>
              </w:rPr>
              <w:t xml:space="preserve"> charging current</w:t>
            </w:r>
            <w:r w:rsidRPr="00E74D6F">
              <w:rPr>
                <w:szCs w:val="24"/>
              </w:rPr>
              <w:t>:</w:t>
            </w:r>
          </w:p>
        </w:tc>
        <w:tc>
          <w:tcPr>
            <w:tcW w:w="3583" w:type="dxa"/>
          </w:tcPr>
          <w:p w14:paraId="37B3FF8C" w14:textId="77777777" w:rsidR="00F83ACD" w:rsidRPr="00E74D6F" w:rsidRDefault="00F83ACD" w:rsidP="00F83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50A</w:t>
            </w:r>
          </w:p>
        </w:tc>
      </w:tr>
      <w:tr w:rsidR="00F83ACD" w:rsidRPr="00E74D6F" w14:paraId="6A9F4C24" w14:textId="77777777" w:rsidTr="00F83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14:paraId="5D7FB430" w14:textId="77777777" w:rsidR="00F83ACD" w:rsidRPr="00E74D6F" w:rsidRDefault="00F83ACD" w:rsidP="00F83ACD">
            <w:pPr>
              <w:rPr>
                <w:szCs w:val="24"/>
              </w:rPr>
            </w:pPr>
            <w:r w:rsidRPr="00E74D6F">
              <w:rPr>
                <w:szCs w:val="24"/>
              </w:rPr>
              <w:t>Max</w:t>
            </w:r>
            <w:r w:rsidR="00E74D6F">
              <w:rPr>
                <w:szCs w:val="24"/>
              </w:rPr>
              <w:t xml:space="preserve"> sampling frequency</w:t>
            </w:r>
            <w:r w:rsidRPr="00E74D6F">
              <w:rPr>
                <w:szCs w:val="24"/>
              </w:rPr>
              <w:t>:</w:t>
            </w:r>
          </w:p>
        </w:tc>
        <w:tc>
          <w:tcPr>
            <w:tcW w:w="3583" w:type="dxa"/>
          </w:tcPr>
          <w:p w14:paraId="07307FB1" w14:textId="77777777" w:rsidR="00F83ACD" w:rsidRPr="00E74D6F" w:rsidRDefault="00F83ACD" w:rsidP="00F83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2Hz</w:t>
            </w:r>
          </w:p>
        </w:tc>
      </w:tr>
      <w:tr w:rsidR="00F83ACD" w:rsidRPr="00E74D6F" w14:paraId="5B9CF68C" w14:textId="77777777" w:rsidTr="00F83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14:paraId="7C38ECAC" w14:textId="77777777" w:rsidR="00F83ACD" w:rsidRPr="00E74D6F" w:rsidRDefault="00E74D6F" w:rsidP="00F83ACD">
            <w:pPr>
              <w:rPr>
                <w:szCs w:val="24"/>
              </w:rPr>
            </w:pPr>
            <w:r>
              <w:rPr>
                <w:szCs w:val="24"/>
              </w:rPr>
              <w:t>Voltage Accuracy</w:t>
            </w:r>
            <w:r w:rsidR="00F83ACD" w:rsidRPr="00E74D6F">
              <w:rPr>
                <w:rStyle w:val="Rimandonotaapidipagina"/>
                <w:szCs w:val="24"/>
              </w:rPr>
              <w:footnoteReference w:id="7"/>
            </w:r>
            <w:r w:rsidR="00F83ACD" w:rsidRPr="00E74D6F">
              <w:rPr>
                <w:szCs w:val="24"/>
              </w:rPr>
              <w:t>:</w:t>
            </w:r>
          </w:p>
        </w:tc>
        <w:tc>
          <w:tcPr>
            <w:tcW w:w="3583" w:type="dxa"/>
          </w:tcPr>
          <w:p w14:paraId="2EDC7C65" w14:textId="77777777" w:rsidR="001D527F" w:rsidRPr="00E74D6F" w:rsidRDefault="00E74D6F" w:rsidP="00F83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O</w:t>
            </w:r>
            <w:r w:rsidR="001D527F" w:rsidRPr="00E74D6F">
              <w:rPr>
                <w:szCs w:val="24"/>
              </w:rPr>
              <w:t>ffset</w:t>
            </w:r>
            <w:r>
              <w:rPr>
                <w:szCs w:val="24"/>
              </w:rPr>
              <w:t xml:space="preserve"> = 21.5</w:t>
            </w:r>
            <w:r w:rsidR="001D527F" w:rsidRPr="00E74D6F">
              <w:rPr>
                <w:szCs w:val="24"/>
              </w:rPr>
              <w:t>uV,</w:t>
            </w:r>
            <w:r w:rsidR="001F42B3">
              <w:rPr>
                <w:szCs w:val="24"/>
              </w:rPr>
              <w:t xml:space="preserve"> </w:t>
            </w:r>
            <w:r w:rsidR="00137A66">
              <w:rPr>
                <w:szCs w:val="24"/>
              </w:rPr>
              <w:t>G</w:t>
            </w:r>
            <w:r w:rsidR="001D527F" w:rsidRPr="00E74D6F">
              <w:rPr>
                <w:szCs w:val="24"/>
              </w:rPr>
              <w:t>ain = 0.</w:t>
            </w:r>
            <w:r>
              <w:rPr>
                <w:szCs w:val="24"/>
              </w:rPr>
              <w:t>2</w:t>
            </w:r>
            <w:r w:rsidR="001D527F" w:rsidRPr="00E74D6F">
              <w:rPr>
                <w:szCs w:val="24"/>
              </w:rPr>
              <w:t>%</w:t>
            </w:r>
          </w:p>
        </w:tc>
      </w:tr>
      <w:tr w:rsidR="00F83ACD" w:rsidRPr="00E74D6F" w14:paraId="1F757598" w14:textId="77777777" w:rsidTr="00F83A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14:paraId="2FAB3A1E" w14:textId="77777777" w:rsidR="00F83ACD" w:rsidRPr="00E74D6F" w:rsidRDefault="00E74D6F" w:rsidP="00F83ACD">
            <w:pPr>
              <w:rPr>
                <w:szCs w:val="24"/>
              </w:rPr>
            </w:pPr>
            <w:r>
              <w:rPr>
                <w:szCs w:val="24"/>
              </w:rPr>
              <w:t>Current Accura</w:t>
            </w:r>
            <w:r w:rsidR="00615419">
              <w:rPr>
                <w:szCs w:val="24"/>
              </w:rPr>
              <w:t>cy</w:t>
            </w:r>
            <w:r w:rsidR="00F83ACD" w:rsidRPr="00E74D6F">
              <w:rPr>
                <w:rStyle w:val="Rimandonotaapidipagina"/>
                <w:szCs w:val="24"/>
              </w:rPr>
              <w:footnoteReference w:id="8"/>
            </w:r>
            <w:r w:rsidR="00F83ACD" w:rsidRPr="00E74D6F">
              <w:rPr>
                <w:szCs w:val="24"/>
              </w:rPr>
              <w:t>:</w:t>
            </w:r>
          </w:p>
        </w:tc>
        <w:tc>
          <w:tcPr>
            <w:tcW w:w="3583" w:type="dxa"/>
          </w:tcPr>
          <w:p w14:paraId="56E161E5" w14:textId="77777777" w:rsidR="00F83ACD" w:rsidRPr="00E74D6F" w:rsidRDefault="00137A66" w:rsidP="00F83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O</w:t>
            </w:r>
            <w:r w:rsidR="001D527F" w:rsidRPr="00E74D6F">
              <w:rPr>
                <w:szCs w:val="24"/>
              </w:rPr>
              <w:t xml:space="preserve">ffset = </w:t>
            </w:r>
            <w:r w:rsidR="001F42B3">
              <w:rPr>
                <w:szCs w:val="24"/>
              </w:rPr>
              <w:t xml:space="preserve">1.256 </w:t>
            </w:r>
            <w:r w:rsidR="001D527F" w:rsidRPr="00E74D6F">
              <w:rPr>
                <w:szCs w:val="24"/>
              </w:rPr>
              <w:t>mA,</w:t>
            </w:r>
            <w:r w:rsidR="001F42B3">
              <w:rPr>
                <w:szCs w:val="24"/>
              </w:rPr>
              <w:t xml:space="preserve"> </w:t>
            </w:r>
            <w:r>
              <w:rPr>
                <w:szCs w:val="24"/>
              </w:rPr>
              <w:t>G</w:t>
            </w:r>
            <w:r w:rsidR="001D527F" w:rsidRPr="00E74D6F">
              <w:rPr>
                <w:szCs w:val="24"/>
              </w:rPr>
              <w:t>ain = 0.0</w:t>
            </w:r>
            <w:r w:rsidR="001F42B3">
              <w:rPr>
                <w:szCs w:val="24"/>
              </w:rPr>
              <w:t>75</w:t>
            </w:r>
            <w:r w:rsidR="001D527F" w:rsidRPr="00E74D6F">
              <w:rPr>
                <w:szCs w:val="24"/>
              </w:rPr>
              <w:t>%</w:t>
            </w:r>
          </w:p>
        </w:tc>
      </w:tr>
    </w:tbl>
    <w:p w14:paraId="782D152B" w14:textId="77777777" w:rsidR="00E13AF5" w:rsidRDefault="00E1744A" w:rsidP="00BE2566">
      <w:pPr>
        <w:pStyle w:val="Titolo1"/>
        <w:spacing w:line="360" w:lineRule="auto"/>
      </w:pPr>
      <w:bookmarkStart w:id="6" w:name="_Toc526328378"/>
      <w:r w:rsidRPr="00E74D6F">
        <w:t>2</w:t>
      </w:r>
      <w:r w:rsidR="00797FD9" w:rsidRPr="00E74D6F">
        <w:t xml:space="preserve"> </w:t>
      </w:r>
      <w:r w:rsidR="00615419">
        <w:t>Installing</w:t>
      </w:r>
      <w:r w:rsidR="00CC383A">
        <w:t xml:space="preserve"> Procedure</w:t>
      </w:r>
      <w:bookmarkEnd w:id="6"/>
      <w:r w:rsidR="00615419">
        <w:t xml:space="preserve"> </w:t>
      </w:r>
    </w:p>
    <w:p w14:paraId="05166C42" w14:textId="379F9E06" w:rsidR="00AD004B" w:rsidRDefault="00AD004B" w:rsidP="00F83ACD">
      <w:pPr>
        <w:pStyle w:val="Paragrafoelenco"/>
        <w:numPr>
          <w:ilvl w:val="0"/>
          <w:numId w:val="12"/>
        </w:numPr>
      </w:pPr>
      <w:r>
        <w:t xml:space="preserve">Install </w:t>
      </w:r>
      <w:r w:rsidRPr="00AD004B">
        <w:rPr>
          <w:i/>
        </w:rPr>
        <w:t>Python3.4</w:t>
      </w:r>
      <w:r>
        <w:t xml:space="preserve"> repository on Raspbian OS</w:t>
      </w:r>
      <w:proofErr w:type="gramStart"/>
      <w:r>
        <w:t xml:space="preserve">. </w:t>
      </w:r>
      <w:proofErr w:type="gramEnd"/>
      <w:r>
        <w:t xml:space="preserve">Follow the indication at </w:t>
      </w:r>
      <w:hyperlink r:id="rId17" w:history="1">
        <w:r w:rsidRPr="00AD004B">
          <w:rPr>
            <w:rStyle w:val="Collegamentoipertestuale"/>
          </w:rPr>
          <w:t>https://docs.python.org/3.4/installing/i</w:t>
        </w:r>
        <w:r w:rsidRPr="00AD004B">
          <w:rPr>
            <w:rStyle w:val="Collegamentoipertestuale"/>
          </w:rPr>
          <w:t>n</w:t>
        </w:r>
        <w:r w:rsidRPr="00AD004B">
          <w:rPr>
            <w:rStyle w:val="Collegamentoipertestuale"/>
          </w:rPr>
          <w:t>dex.html</w:t>
        </w:r>
      </w:hyperlink>
      <w:r>
        <w:t>.</w:t>
      </w:r>
    </w:p>
    <w:p w14:paraId="204B389C" w14:textId="0679AE0A" w:rsidR="00F83ACD" w:rsidRPr="00E74D6F" w:rsidRDefault="00CC383A" w:rsidP="00F83ACD">
      <w:pPr>
        <w:pStyle w:val="Paragrafoelenco"/>
        <w:numPr>
          <w:ilvl w:val="0"/>
          <w:numId w:val="12"/>
        </w:numPr>
      </w:pPr>
      <w:r>
        <w:t>Transfer TWIST folder in Raspbian OS</w:t>
      </w:r>
      <w:r w:rsidR="00137A66">
        <w:t xml:space="preserve"> on Raspberry Pi</w:t>
      </w:r>
      <w:r w:rsidR="000E03C6">
        <w:t xml:space="preserve"> 3 model B</w:t>
      </w:r>
      <w:r w:rsidR="00B93244" w:rsidRPr="00E74D6F">
        <w:t>.</w:t>
      </w:r>
    </w:p>
    <w:p w14:paraId="00C77AD6" w14:textId="10B6B637" w:rsidR="00F83ACD" w:rsidRDefault="00CC383A" w:rsidP="00E71232">
      <w:pPr>
        <w:pStyle w:val="Paragrafoelenco"/>
        <w:numPr>
          <w:ilvl w:val="0"/>
          <w:numId w:val="12"/>
        </w:numPr>
      </w:pPr>
      <w:r>
        <w:t>Install Picolog</w:t>
      </w:r>
      <w:r w:rsidR="006726D8">
        <w:t>-ADC-24</w:t>
      </w:r>
      <w:r>
        <w:t xml:space="preserve"> driver</w:t>
      </w:r>
      <w:r w:rsidR="006726D8">
        <w:t xml:space="preserve"> (</w:t>
      </w:r>
      <w:proofErr w:type="spellStart"/>
      <w:r w:rsidR="006726D8" w:rsidRPr="006726D8">
        <w:rPr>
          <w:rFonts w:ascii="Arial" w:hAnsi="Arial" w:cs="Arial"/>
          <w:b/>
          <w:i/>
          <w:color w:val="333333"/>
          <w:sz w:val="23"/>
          <w:szCs w:val="23"/>
          <w:shd w:val="clear" w:color="auto" w:fill="EFEFEF"/>
        </w:rPr>
        <w:t>libusbdrdaq</w:t>
      </w:r>
      <w:proofErr w:type="spellEnd"/>
      <w:r w:rsidR="006726D8">
        <w:rPr>
          <w:rFonts w:ascii="Arial" w:hAnsi="Arial" w:cs="Arial"/>
          <w:color w:val="333333"/>
          <w:sz w:val="23"/>
          <w:szCs w:val="23"/>
          <w:shd w:val="clear" w:color="auto" w:fill="EFEFEF"/>
        </w:rPr>
        <w:t xml:space="preserve"> package)</w:t>
      </w:r>
      <w:r>
        <w:t xml:space="preserve"> according to the procedure indicated at</w:t>
      </w:r>
      <w:r w:rsidR="00E71232">
        <w:t xml:space="preserve"> </w:t>
      </w:r>
      <w:hyperlink r:id="rId18" w:history="1">
        <w:r w:rsidR="00E71232" w:rsidRPr="00E71232">
          <w:rPr>
            <w:rStyle w:val="Collegamentoipertestuale"/>
          </w:rPr>
          <w:t>https://www.picotech.com/support/topic14649.html</w:t>
        </w:r>
      </w:hyperlink>
      <w:r w:rsidR="00B93244" w:rsidRPr="00247F45">
        <w:rPr>
          <w:rStyle w:val="Collegamentoipertestuale"/>
        </w:rPr>
        <w:t>.</w:t>
      </w:r>
      <w:r w:rsidR="006726D8">
        <w:t xml:space="preserve"> If the installing procedure has not terminated with errors, you can find the </w:t>
      </w:r>
      <w:r w:rsidR="006726D8" w:rsidRPr="006726D8">
        <w:rPr>
          <w:i/>
        </w:rPr>
        <w:t xml:space="preserve">“libpicohrdl.so”,”libpicohrsl.so.2” </w:t>
      </w:r>
      <w:r w:rsidR="006726D8" w:rsidRPr="006726D8">
        <w:t>and</w:t>
      </w:r>
      <w:r w:rsidR="006726D8" w:rsidRPr="006726D8">
        <w:rPr>
          <w:i/>
        </w:rPr>
        <w:t xml:space="preserve"> “libpicohardl.so.2.0.0” </w:t>
      </w:r>
      <w:r w:rsidR="006726D8">
        <w:t xml:space="preserve">files, at Raspberry absolute path </w:t>
      </w:r>
      <w:r w:rsidR="006726D8" w:rsidRPr="006726D8">
        <w:rPr>
          <w:i/>
        </w:rPr>
        <w:t>“/opt/</w:t>
      </w:r>
      <w:proofErr w:type="spellStart"/>
      <w:r w:rsidR="006726D8" w:rsidRPr="006726D8">
        <w:rPr>
          <w:i/>
        </w:rPr>
        <w:t>picoscope</w:t>
      </w:r>
      <w:proofErr w:type="spellEnd"/>
      <w:r w:rsidR="006726D8" w:rsidRPr="006726D8">
        <w:rPr>
          <w:i/>
        </w:rPr>
        <w:t>/lib”</w:t>
      </w:r>
      <w:r w:rsidR="00247F45">
        <w:t>;</w:t>
      </w:r>
    </w:p>
    <w:p w14:paraId="03AC46A9" w14:textId="6F30D573" w:rsidR="006726D8" w:rsidRPr="006726D8" w:rsidRDefault="006726D8" w:rsidP="00E71232">
      <w:pPr>
        <w:pStyle w:val="Paragrafoelenco"/>
        <w:numPr>
          <w:ilvl w:val="0"/>
          <w:numId w:val="12"/>
        </w:numPr>
      </w:pPr>
      <w:r>
        <w:t xml:space="preserve">Copy the </w:t>
      </w:r>
      <w:r w:rsidRPr="006726D8">
        <w:rPr>
          <w:i/>
        </w:rPr>
        <w:t>“libpicohrdl.so”</w:t>
      </w:r>
      <w:proofErr w:type="gramStart"/>
      <w:r w:rsidRPr="006726D8">
        <w:rPr>
          <w:i/>
        </w:rPr>
        <w:t>,</w:t>
      </w:r>
      <w:r>
        <w:rPr>
          <w:i/>
        </w:rPr>
        <w:t xml:space="preserve"> </w:t>
      </w:r>
      <w:r w:rsidRPr="006726D8">
        <w:rPr>
          <w:i/>
        </w:rPr>
        <w:t>”</w:t>
      </w:r>
      <w:proofErr w:type="gramEnd"/>
      <w:r w:rsidRPr="006726D8">
        <w:rPr>
          <w:i/>
        </w:rPr>
        <w:t>libpicohr</w:t>
      </w:r>
      <w:r>
        <w:rPr>
          <w:i/>
        </w:rPr>
        <w:t>d</w:t>
      </w:r>
      <w:r w:rsidRPr="006726D8">
        <w:rPr>
          <w:i/>
        </w:rPr>
        <w:t xml:space="preserve">l.so.2” </w:t>
      </w:r>
      <w:r w:rsidRPr="006726D8">
        <w:t>and</w:t>
      </w:r>
      <w:r w:rsidRPr="006726D8">
        <w:rPr>
          <w:i/>
        </w:rPr>
        <w:t xml:space="preserve"> “libpicohardl.so.2.0.0”</w:t>
      </w:r>
      <w:r>
        <w:rPr>
          <w:i/>
        </w:rPr>
        <w:t xml:space="preserve"> </w:t>
      </w:r>
      <w:r>
        <w:t xml:space="preserve">files in </w:t>
      </w:r>
      <w:r w:rsidRPr="006726D8">
        <w:rPr>
          <w:i/>
        </w:rPr>
        <w:t>“</w:t>
      </w:r>
      <w:r>
        <w:rPr>
          <w:i/>
        </w:rPr>
        <w:t>./</w:t>
      </w:r>
      <w:r w:rsidRPr="006726D8">
        <w:rPr>
          <w:i/>
        </w:rPr>
        <w:t>TWIST/SW/S</w:t>
      </w:r>
      <w:r w:rsidR="007B4CEF">
        <w:rPr>
          <w:i/>
        </w:rPr>
        <w:t>ources</w:t>
      </w:r>
      <w:r w:rsidRPr="006726D8">
        <w:rPr>
          <w:i/>
        </w:rPr>
        <w:t>/C++_source</w:t>
      </w:r>
      <w:r w:rsidR="007B4CEF">
        <w:rPr>
          <w:i/>
        </w:rPr>
        <w:t>s</w:t>
      </w:r>
      <w:r w:rsidRPr="006726D8">
        <w:rPr>
          <w:i/>
        </w:rPr>
        <w:t>”</w:t>
      </w:r>
      <w:r w:rsidR="00247F45">
        <w:rPr>
          <w:i/>
        </w:rPr>
        <w:t>;</w:t>
      </w:r>
    </w:p>
    <w:p w14:paraId="38E7D3A3" w14:textId="77777777" w:rsidR="00D85A0C" w:rsidRDefault="00D85A0C" w:rsidP="00E71232">
      <w:pPr>
        <w:pStyle w:val="Paragrafoelenco"/>
        <w:numPr>
          <w:ilvl w:val="0"/>
          <w:numId w:val="12"/>
        </w:numPr>
      </w:pPr>
      <w:r>
        <w:t xml:space="preserve">Open </w:t>
      </w:r>
      <w:proofErr w:type="spellStart"/>
      <w:r w:rsidRPr="00D85A0C">
        <w:rPr>
          <w:i/>
        </w:rPr>
        <w:t>Geany</w:t>
      </w:r>
      <w:proofErr w:type="spellEnd"/>
      <w:r>
        <w:t xml:space="preserve"> or an equivalent g++ Integrated Development Environment (IDE).</w:t>
      </w:r>
    </w:p>
    <w:p w14:paraId="0A293B3B" w14:textId="40F5E8E4" w:rsidR="00D85A0C" w:rsidRDefault="00D85A0C" w:rsidP="00E71232">
      <w:pPr>
        <w:pStyle w:val="Paragrafoelenco"/>
        <w:numPr>
          <w:ilvl w:val="0"/>
          <w:numId w:val="12"/>
        </w:numPr>
      </w:pPr>
      <w:r>
        <w:t xml:space="preserve">Click on </w:t>
      </w:r>
      <w:r w:rsidRPr="00D85A0C">
        <w:rPr>
          <w:i/>
        </w:rPr>
        <w:t>Build</w:t>
      </w:r>
      <w:r>
        <w:t xml:space="preserve"> menu and then on </w:t>
      </w:r>
      <w:r w:rsidRPr="00D85A0C">
        <w:rPr>
          <w:i/>
        </w:rPr>
        <w:t>Set building commands</w:t>
      </w:r>
      <w:r>
        <w:t xml:space="preserve"> one</w:t>
      </w:r>
      <w:r w:rsidR="00247F45">
        <w:t>;</w:t>
      </w:r>
    </w:p>
    <w:p w14:paraId="14789E47" w14:textId="28848F65" w:rsidR="006726D8" w:rsidRDefault="00D85A0C" w:rsidP="00E71232">
      <w:pPr>
        <w:pStyle w:val="Paragrafoelenco"/>
        <w:numPr>
          <w:ilvl w:val="0"/>
          <w:numId w:val="12"/>
        </w:numPr>
      </w:pPr>
      <w:r>
        <w:t xml:space="preserve">Enter </w:t>
      </w:r>
      <w:r w:rsidRPr="00D85A0C">
        <w:t>“</w:t>
      </w:r>
      <w:r w:rsidRPr="00D85A0C">
        <w:rPr>
          <w:i/>
        </w:rPr>
        <w:t>g++ -Wall -c “%f” init.cc</w:t>
      </w:r>
      <w:r w:rsidRPr="00D85A0C">
        <w:t>”</w:t>
      </w:r>
      <w:r>
        <w:t xml:space="preserve"> and </w:t>
      </w:r>
      <w:r w:rsidRPr="00D85A0C">
        <w:t>“</w:t>
      </w:r>
      <w:r w:rsidRPr="00D85A0C">
        <w:rPr>
          <w:i/>
        </w:rPr>
        <w:t xml:space="preserve">g++ -Wall -o “%e” </w:t>
      </w:r>
      <w:proofErr w:type="spellStart"/>
      <w:r w:rsidRPr="00D85A0C">
        <w:rPr>
          <w:i/>
        </w:rPr>
        <w:t>main.o</w:t>
      </w:r>
      <w:proofErr w:type="spellEnd"/>
      <w:r w:rsidRPr="00D85A0C">
        <w:rPr>
          <w:i/>
        </w:rPr>
        <w:t xml:space="preserve"> </w:t>
      </w:r>
      <w:proofErr w:type="spellStart"/>
      <w:r w:rsidRPr="00D85A0C">
        <w:rPr>
          <w:i/>
        </w:rPr>
        <w:t>init.o</w:t>
      </w:r>
      <w:proofErr w:type="spellEnd"/>
      <w:r w:rsidRPr="00D85A0C">
        <w:rPr>
          <w:i/>
        </w:rPr>
        <w:t xml:space="preserve"> libpicohrdl.</w:t>
      </w:r>
      <w:r>
        <w:rPr>
          <w:i/>
        </w:rPr>
        <w:t>so</w:t>
      </w:r>
      <w:r w:rsidRPr="00D85A0C">
        <w:t>”</w:t>
      </w:r>
      <w:r>
        <w:t xml:space="preserve">, in </w:t>
      </w:r>
      <w:r w:rsidRPr="00D85A0C">
        <w:rPr>
          <w:i/>
        </w:rPr>
        <w:t>Compile</w:t>
      </w:r>
      <w:r>
        <w:t xml:space="preserve"> and </w:t>
      </w:r>
      <w:r w:rsidRPr="00D85A0C">
        <w:rPr>
          <w:i/>
        </w:rPr>
        <w:t>Build</w:t>
      </w:r>
      <w:r>
        <w:t xml:space="preserve"> fields</w:t>
      </w:r>
      <w:r w:rsidR="00BE2566">
        <w:t>, respectively</w:t>
      </w:r>
      <w:bookmarkStart w:id="7" w:name="_GoBack"/>
      <w:bookmarkEnd w:id="7"/>
      <w:r w:rsidR="00247F45">
        <w:t>;</w:t>
      </w:r>
    </w:p>
    <w:p w14:paraId="38C874AA" w14:textId="314C4A4B" w:rsidR="00D85A0C" w:rsidRDefault="00D85A0C" w:rsidP="00D50D0D">
      <w:pPr>
        <w:pStyle w:val="Paragrafoelenco"/>
        <w:numPr>
          <w:ilvl w:val="0"/>
          <w:numId w:val="12"/>
        </w:numPr>
      </w:pPr>
      <w:r>
        <w:t xml:space="preserve">Start first the compiling, and then the building procedure through the </w:t>
      </w:r>
      <w:r w:rsidRPr="00D85A0C">
        <w:rPr>
          <w:i/>
        </w:rPr>
        <w:t>Build menu</w:t>
      </w:r>
      <w:r>
        <w:t xml:space="preserve"> of </w:t>
      </w:r>
      <w:proofErr w:type="spellStart"/>
      <w:r>
        <w:t>Geany</w:t>
      </w:r>
      <w:proofErr w:type="spellEnd"/>
      <w:r>
        <w:t xml:space="preserve"> IDE</w:t>
      </w:r>
      <w:r w:rsidR="00247F45">
        <w:t>;</w:t>
      </w:r>
      <w:r>
        <w:t xml:space="preserve"> </w:t>
      </w:r>
    </w:p>
    <w:p w14:paraId="09839749" w14:textId="186B3BF5" w:rsidR="00B016B2" w:rsidRPr="00BE2566" w:rsidRDefault="00CC383A" w:rsidP="00BE2566">
      <w:pPr>
        <w:pStyle w:val="Paragrafoelenco"/>
        <w:numPr>
          <w:ilvl w:val="0"/>
          <w:numId w:val="12"/>
        </w:numPr>
        <w:rPr>
          <w:i/>
        </w:rPr>
      </w:pPr>
      <w:r>
        <w:t>Typ</w:t>
      </w:r>
      <w:r w:rsidR="00A321DE">
        <w:t>e</w:t>
      </w:r>
      <w:r>
        <w:t xml:space="preserve"> from command line:</w:t>
      </w:r>
      <w:r w:rsidR="00BE2566">
        <w:t xml:space="preserve"> </w:t>
      </w:r>
      <w:proofErr w:type="spellStart"/>
      <w:r w:rsidR="00BE2566" w:rsidRPr="00BE2566">
        <w:rPr>
          <w:i/>
        </w:rPr>
        <w:t>sudo</w:t>
      </w:r>
      <w:proofErr w:type="spellEnd"/>
      <w:r w:rsidR="00BE2566" w:rsidRPr="00BE2566">
        <w:rPr>
          <w:i/>
        </w:rPr>
        <w:t xml:space="preserve"> </w:t>
      </w:r>
      <w:proofErr w:type="spellStart"/>
      <w:r w:rsidR="00BE2566" w:rsidRPr="00BE2566">
        <w:rPr>
          <w:i/>
        </w:rPr>
        <w:t>chmod</w:t>
      </w:r>
      <w:proofErr w:type="spellEnd"/>
      <w:r w:rsidR="00BE2566" w:rsidRPr="00BE2566">
        <w:rPr>
          <w:i/>
        </w:rPr>
        <w:t xml:space="preserve"> +x &lt; path of main.py &gt;</w:t>
      </w:r>
      <w:r w:rsidR="00247F45">
        <w:rPr>
          <w:i/>
        </w:rPr>
        <w:t>;</w:t>
      </w:r>
    </w:p>
    <w:p w14:paraId="184F7BB4" w14:textId="2879064F" w:rsidR="00B016B2" w:rsidRPr="00E74D6F" w:rsidRDefault="00B016B2" w:rsidP="00AF1923">
      <w:pPr>
        <w:ind w:left="360" w:firstLine="709"/>
        <w:rPr>
          <w:szCs w:val="24"/>
        </w:rPr>
      </w:pPr>
      <w:r w:rsidRPr="00E74D6F">
        <w:rPr>
          <w:szCs w:val="24"/>
          <w:highlight w:val="yellow"/>
        </w:rPr>
        <w:t>Not</w:t>
      </w:r>
      <w:r w:rsidR="00CC383A">
        <w:rPr>
          <w:szCs w:val="24"/>
          <w:highlight w:val="yellow"/>
        </w:rPr>
        <w:t>e</w:t>
      </w:r>
      <w:r w:rsidRPr="00E74D6F">
        <w:rPr>
          <w:szCs w:val="24"/>
          <w:highlight w:val="yellow"/>
        </w:rPr>
        <w:t>:</w:t>
      </w:r>
      <w:r w:rsidRPr="00E74D6F">
        <w:rPr>
          <w:szCs w:val="24"/>
        </w:rPr>
        <w:t xml:space="preserve"> main.py </w:t>
      </w:r>
      <w:r w:rsidR="000E03C6">
        <w:rPr>
          <w:szCs w:val="24"/>
        </w:rPr>
        <w:t xml:space="preserve">is </w:t>
      </w:r>
      <w:r w:rsidR="00CC383A">
        <w:rPr>
          <w:szCs w:val="24"/>
        </w:rPr>
        <w:t xml:space="preserve">at </w:t>
      </w:r>
      <w:r w:rsidRPr="000F5B98">
        <w:rPr>
          <w:i/>
          <w:szCs w:val="24"/>
        </w:rPr>
        <w:t>“./TWIST/SW/</w:t>
      </w:r>
      <w:r w:rsidR="00CC383A" w:rsidRPr="000F5B98">
        <w:rPr>
          <w:i/>
          <w:szCs w:val="24"/>
        </w:rPr>
        <w:t>Source</w:t>
      </w:r>
      <w:r w:rsidR="007B4CEF">
        <w:rPr>
          <w:i/>
          <w:szCs w:val="24"/>
        </w:rPr>
        <w:t>s</w:t>
      </w:r>
      <w:r w:rsidRPr="000F5B98">
        <w:rPr>
          <w:i/>
          <w:szCs w:val="24"/>
        </w:rPr>
        <w:t>/</w:t>
      </w:r>
      <w:proofErr w:type="spellStart"/>
      <w:r w:rsidRPr="000F5B98">
        <w:rPr>
          <w:i/>
          <w:szCs w:val="24"/>
        </w:rPr>
        <w:t>Python_source</w:t>
      </w:r>
      <w:r w:rsidR="007B4CEF">
        <w:rPr>
          <w:i/>
          <w:szCs w:val="24"/>
        </w:rPr>
        <w:t>s</w:t>
      </w:r>
      <w:proofErr w:type="spellEnd"/>
      <w:r w:rsidRPr="000F5B98">
        <w:rPr>
          <w:i/>
          <w:szCs w:val="24"/>
        </w:rPr>
        <w:t>”</w:t>
      </w:r>
      <w:r w:rsidR="00CC383A" w:rsidRPr="000F5B98">
        <w:rPr>
          <w:i/>
          <w:szCs w:val="24"/>
        </w:rPr>
        <w:t>.</w:t>
      </w:r>
    </w:p>
    <w:p w14:paraId="3C495400" w14:textId="7D62ED96" w:rsidR="00CA470E" w:rsidRDefault="00BB6FED" w:rsidP="00BB6FED">
      <w:pPr>
        <w:pStyle w:val="Paragrafoelenco"/>
        <w:numPr>
          <w:ilvl w:val="0"/>
          <w:numId w:val="12"/>
        </w:numPr>
      </w:pPr>
      <w:r>
        <w:lastRenderedPageBreak/>
        <w:t>Change the default LAN interface settings of LOAD (LD400P) and CHARGER (QPX1200SP) according with the IP addresses and the port numbers contained in</w:t>
      </w:r>
      <w:r w:rsidR="00CA470E">
        <w:t xml:space="preserve"> </w:t>
      </w:r>
      <w:r w:rsidR="00CA470E" w:rsidRPr="000F5B98">
        <w:rPr>
          <w:i/>
        </w:rPr>
        <w:t>“./TWIST/</w:t>
      </w:r>
      <w:r w:rsidR="007B4CEF">
        <w:rPr>
          <w:i/>
        </w:rPr>
        <w:t>SW/</w:t>
      </w:r>
      <w:proofErr w:type="spellStart"/>
      <w:r w:rsidR="00CA470E" w:rsidRPr="000F5B98">
        <w:rPr>
          <w:i/>
        </w:rPr>
        <w:t>Setting_file</w:t>
      </w:r>
      <w:proofErr w:type="spellEnd"/>
      <w:r w:rsidR="00CA470E" w:rsidRPr="000F5B98">
        <w:rPr>
          <w:i/>
        </w:rPr>
        <w:t xml:space="preserve">/loadinfo.txt” </w:t>
      </w:r>
      <w:r w:rsidR="00CA470E" w:rsidRPr="000F5B98">
        <w:t xml:space="preserve">and </w:t>
      </w:r>
      <w:r w:rsidR="000F5B98" w:rsidRPr="000F5B98">
        <w:rPr>
          <w:i/>
        </w:rPr>
        <w:t>“</w:t>
      </w:r>
      <w:r w:rsidR="00CA470E" w:rsidRPr="000F5B98">
        <w:rPr>
          <w:i/>
        </w:rPr>
        <w:t>./TWIST/</w:t>
      </w:r>
      <w:r w:rsidR="007B4CEF">
        <w:rPr>
          <w:i/>
        </w:rPr>
        <w:t>SW/</w:t>
      </w:r>
      <w:proofErr w:type="spellStart"/>
      <w:r w:rsidR="00CA470E" w:rsidRPr="000F5B98">
        <w:rPr>
          <w:i/>
        </w:rPr>
        <w:t>Setting_file</w:t>
      </w:r>
      <w:proofErr w:type="spellEnd"/>
      <w:r w:rsidR="00CA470E" w:rsidRPr="000F5B98">
        <w:rPr>
          <w:i/>
        </w:rPr>
        <w:t>/chargeinfo.txt”</w:t>
      </w:r>
      <w:r>
        <w:t xml:space="preserve">, </w:t>
      </w:r>
      <w:r w:rsidR="00BE2566">
        <w:t xml:space="preserve">files, </w:t>
      </w:r>
      <w:r>
        <w:t>respectively</w:t>
      </w:r>
      <w:r w:rsidR="00E82A78">
        <w:rPr>
          <w:rStyle w:val="Rimandonotaapidipagina"/>
        </w:rPr>
        <w:footnoteReference w:id="9"/>
      </w:r>
      <w:r w:rsidR="00D85A0C">
        <w:t xml:space="preserve"> </w:t>
      </w:r>
      <w:r w:rsidR="00BA4652">
        <w:rPr>
          <w:rStyle w:val="Rimandonotaapidipagina"/>
        </w:rPr>
        <w:footnoteReference w:id="10"/>
      </w:r>
      <w:r w:rsidR="00247F45">
        <w:t>;</w:t>
      </w:r>
    </w:p>
    <w:p w14:paraId="642852E6" w14:textId="4857254A" w:rsidR="00BB6FED" w:rsidRDefault="00BB6FED" w:rsidP="00BB6FED">
      <w:pPr>
        <w:pStyle w:val="Paragrafoelenco"/>
        <w:numPr>
          <w:ilvl w:val="0"/>
          <w:numId w:val="12"/>
        </w:numPr>
      </w:pPr>
      <w:r>
        <w:t>Change the IP address of Raspberry PI</w:t>
      </w:r>
      <w:r w:rsidR="00CA470E">
        <w:t xml:space="preserve"> </w:t>
      </w:r>
      <w:r>
        <w:t>with another that has the same</w:t>
      </w:r>
      <w:r w:rsidR="00CA470E">
        <w:t xml:space="preserve"> prefix </w:t>
      </w:r>
      <w:r>
        <w:t xml:space="preserve">of load and </w:t>
      </w:r>
      <w:r w:rsidR="00CA470E">
        <w:t>charger</w:t>
      </w:r>
      <w:r w:rsidR="00E71232">
        <w:t xml:space="preserve"> one</w:t>
      </w:r>
      <w:r w:rsidR="00247F45">
        <w:t xml:space="preserve"> according to the procedure described in </w:t>
      </w:r>
      <w:hyperlink r:id="rId19" w:history="1">
        <w:r w:rsidR="00247F45" w:rsidRPr="00247F45">
          <w:rPr>
            <w:rStyle w:val="Collegamentoipertestuale"/>
          </w:rPr>
          <w:t>https://www.raspberrypi.org/learning/networking-lessons/rpi-static-ip-address/</w:t>
        </w:r>
      </w:hyperlink>
      <w:r w:rsidR="00247F45">
        <w:t>;</w:t>
      </w:r>
    </w:p>
    <w:p w14:paraId="7A0125A8" w14:textId="079D1580" w:rsidR="00BB6FED" w:rsidRDefault="00BB6FED" w:rsidP="00BB6FED">
      <w:pPr>
        <w:pStyle w:val="Paragrafoelenco"/>
        <w:numPr>
          <w:ilvl w:val="0"/>
          <w:numId w:val="12"/>
        </w:numPr>
      </w:pPr>
      <w:r>
        <w:t>C</w:t>
      </w:r>
      <w:r w:rsidR="00B016B2" w:rsidRPr="00E74D6F">
        <w:t>li</w:t>
      </w:r>
      <w:r w:rsidR="00CC383A">
        <w:t xml:space="preserve">ck </w:t>
      </w:r>
      <w:r>
        <w:t xml:space="preserve">on </w:t>
      </w:r>
      <w:r w:rsidR="00137A66" w:rsidRPr="00E74D6F">
        <w:t>TWIST</w:t>
      </w:r>
      <w:r w:rsidR="00137A66">
        <w:t xml:space="preserve"> icon </w:t>
      </w:r>
      <w:r w:rsidR="00CC383A">
        <w:t>with mouse</w:t>
      </w:r>
      <w:r w:rsidR="00CA470E">
        <w:t>’s</w:t>
      </w:r>
      <w:r w:rsidR="00CC383A">
        <w:t xml:space="preserve"> right </w:t>
      </w:r>
      <w:r w:rsidR="00D703AE">
        <w:t>button</w:t>
      </w:r>
      <w:r w:rsidR="00B016B2" w:rsidRPr="00E74D6F">
        <w:t xml:space="preserve"> </w:t>
      </w:r>
      <w:r w:rsidR="00A321DE">
        <w:t>in</w:t>
      </w:r>
      <w:r w:rsidR="00CF15F3" w:rsidRPr="00E74D6F">
        <w:t xml:space="preserve"> </w:t>
      </w:r>
      <w:proofErr w:type="gramStart"/>
      <w:r w:rsidR="00CF15F3" w:rsidRPr="00E74D6F">
        <w:t>“./</w:t>
      </w:r>
      <w:proofErr w:type="gramEnd"/>
      <w:r w:rsidR="00CF15F3" w:rsidRPr="00E74D6F">
        <w:t>TWIST</w:t>
      </w:r>
      <w:r w:rsidR="007B4CEF">
        <w:t>/SW</w:t>
      </w:r>
      <w:r w:rsidR="00CF15F3" w:rsidRPr="00E74D6F">
        <w:t>”</w:t>
      </w:r>
      <w:r>
        <w:t>, and</w:t>
      </w:r>
      <w:r w:rsidR="00B016B2" w:rsidRPr="00E74D6F">
        <w:t xml:space="preserve"> </w:t>
      </w:r>
      <w:r w:rsidR="00CC383A">
        <w:t xml:space="preserve">select </w:t>
      </w:r>
      <w:r w:rsidR="00B016B2" w:rsidRPr="00BB6FED">
        <w:rPr>
          <w:i/>
        </w:rPr>
        <w:t>Text</w:t>
      </w:r>
      <w:r w:rsidR="00CC383A" w:rsidRPr="00BB6FED">
        <w:rPr>
          <w:i/>
        </w:rPr>
        <w:t>-</w:t>
      </w:r>
      <w:r w:rsidR="00B016B2" w:rsidRPr="00BB6FED">
        <w:rPr>
          <w:i/>
        </w:rPr>
        <w:t>Editor</w:t>
      </w:r>
      <w:r w:rsidR="00CC383A">
        <w:t xml:space="preserve"> menu bar</w:t>
      </w:r>
      <w:r w:rsidR="00CF15F3" w:rsidRPr="00E74D6F">
        <w:t xml:space="preserve">. </w:t>
      </w:r>
      <w:r w:rsidR="00D703AE">
        <w:t xml:space="preserve">Finally, insert in </w:t>
      </w:r>
      <w:r w:rsidR="00CF15F3" w:rsidRPr="00E74D6F">
        <w:t>“</w:t>
      </w:r>
      <w:r w:rsidR="00CF15F3" w:rsidRPr="00BB6FED">
        <w:rPr>
          <w:i/>
        </w:rPr>
        <w:t>Icon=”</w:t>
      </w:r>
      <w:r w:rsidR="00CF15F3" w:rsidRPr="00E74D6F">
        <w:t xml:space="preserve"> </w:t>
      </w:r>
      <w:r w:rsidR="00D703AE">
        <w:t>and</w:t>
      </w:r>
      <w:r w:rsidR="00CF15F3" w:rsidRPr="00E74D6F">
        <w:t xml:space="preserve"> </w:t>
      </w:r>
      <w:r w:rsidR="00CF15F3" w:rsidRPr="00BB6FED">
        <w:rPr>
          <w:i/>
        </w:rPr>
        <w:t>“–working-directory=”</w:t>
      </w:r>
      <w:r w:rsidR="00CF15F3" w:rsidRPr="00E74D6F">
        <w:t xml:space="preserve"> </w:t>
      </w:r>
      <w:r w:rsidR="00D703AE">
        <w:t>fields</w:t>
      </w:r>
      <w:r w:rsidR="00E13AF5" w:rsidRPr="00E74D6F">
        <w:t>,</w:t>
      </w:r>
      <w:r w:rsidR="00CF15F3" w:rsidRPr="00E74D6F">
        <w:t xml:space="preserve"> </w:t>
      </w:r>
      <w:r w:rsidR="00D703AE">
        <w:t xml:space="preserve">the </w:t>
      </w:r>
      <w:proofErr w:type="gramStart"/>
      <w:r w:rsidR="00137A66">
        <w:t xml:space="preserve">new  </w:t>
      </w:r>
      <w:r w:rsidR="00F805BB" w:rsidRPr="00BB6FED">
        <w:rPr>
          <w:highlight w:val="yellow"/>
        </w:rPr>
        <w:t>ABSOLUTE</w:t>
      </w:r>
      <w:proofErr w:type="gramEnd"/>
      <w:r w:rsidR="00F805BB" w:rsidRPr="00BB6FED">
        <w:rPr>
          <w:highlight w:val="yellow"/>
        </w:rPr>
        <w:t xml:space="preserve"> PATH</w:t>
      </w:r>
      <w:r w:rsidR="00F805BB">
        <w:t xml:space="preserve"> of </w:t>
      </w:r>
      <w:r w:rsidR="00137A66">
        <w:t>TWIST</w:t>
      </w:r>
      <w:r w:rsidR="00D703AE">
        <w:t xml:space="preserve"> icon picture and </w:t>
      </w:r>
      <w:r w:rsidR="00F805BB">
        <w:t xml:space="preserve">of </w:t>
      </w:r>
      <w:r w:rsidR="00D703AE">
        <w:t>main.p</w:t>
      </w:r>
      <w:r w:rsidR="00F805BB">
        <w:t>y</w:t>
      </w:r>
      <w:r>
        <w:t>, respectively (see</w:t>
      </w:r>
      <w:r w:rsidR="00A321DE">
        <w:t xml:space="preserve"> </w:t>
      </w:r>
      <w:r w:rsidR="00A321DE">
        <w:fldChar w:fldCharType="begin"/>
      </w:r>
      <w:r w:rsidR="00A321DE">
        <w:instrText xml:space="preserve"> REF _Ref516583297 \h </w:instrText>
      </w:r>
      <w:r w:rsidR="00A321DE">
        <w:fldChar w:fldCharType="separate"/>
      </w:r>
      <w:r w:rsidR="000B264B">
        <w:t xml:space="preserve">Figure </w:t>
      </w:r>
      <w:r w:rsidR="000B264B">
        <w:rPr>
          <w:noProof/>
        </w:rPr>
        <w:t>3</w:t>
      </w:r>
      <w:r w:rsidR="00A321DE">
        <w:fldChar w:fldCharType="end"/>
      </w:r>
      <w:r>
        <w:t>)</w:t>
      </w:r>
      <w:r w:rsidR="00247F45">
        <w:t>;</w:t>
      </w:r>
    </w:p>
    <w:p w14:paraId="3BC35088" w14:textId="77777777" w:rsidR="0019446E" w:rsidRDefault="0019446E" w:rsidP="00AF1923">
      <w:pPr>
        <w:pStyle w:val="Paragrafoelenco"/>
        <w:ind w:left="1418"/>
        <w:rPr>
          <w:highlight w:val="yellow"/>
        </w:rPr>
      </w:pPr>
    </w:p>
    <w:p w14:paraId="190E91A6" w14:textId="5238E171" w:rsidR="00BB6FED" w:rsidRPr="00E74D6F" w:rsidRDefault="00AD004B" w:rsidP="00AF1923">
      <w:pPr>
        <w:pStyle w:val="Paragrafoelenco"/>
        <w:ind w:left="14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6B2D9912" wp14:editId="741D13E7">
                <wp:simplePos x="0" y="0"/>
                <wp:positionH relativeFrom="column">
                  <wp:posOffset>8032</wp:posOffset>
                </wp:positionH>
                <wp:positionV relativeFrom="paragraph">
                  <wp:posOffset>1799169</wp:posOffset>
                </wp:positionV>
                <wp:extent cx="5753100" cy="4059473"/>
                <wp:effectExtent l="0" t="0" r="0" b="0"/>
                <wp:wrapTopAndBottom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4059473"/>
                          <a:chOff x="0" y="0"/>
                          <a:chExt cx="5753100" cy="4059473"/>
                        </a:xfrm>
                      </wpg:grpSpPr>
                      <wps:wsp>
                        <wps:cNvPr id="67" name="Casella di testo 67"/>
                        <wps:cNvSpPr txBox="1"/>
                        <wps:spPr>
                          <a:xfrm>
                            <a:off x="231569" y="3841668"/>
                            <a:ext cx="5278755" cy="2178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9ACE19" w14:textId="30A72039" w:rsidR="00D50D0D" w:rsidRPr="00A004B7" w:rsidRDefault="00D50D0D" w:rsidP="001F42B3">
                              <w:pPr>
                                <w:pStyle w:val="Didascalia"/>
                                <w:rPr>
                                  <w:noProof/>
                                  <w:color w:val="000000" w:themeColor="text1"/>
                                  <w:sz w:val="28"/>
                                  <w:szCs w:val="20"/>
                                </w:rPr>
                              </w:pPr>
                              <w:bookmarkStart w:id="8" w:name="_Ref516583351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bookmarkEnd w:id="8"/>
                              <w:r>
                                <w:t>:./TWIST/SW folder 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magine 4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2D9912" id="Gruppo 54" o:spid="_x0000_s1043" style="position:absolute;left:0;text-align:left;margin-left:.65pt;margin-top:141.65pt;width:453pt;height:319.65pt;z-index:251773952;mso-position-horizontal-relative:text;mso-position-vertical-relative:text" coordsize="57531,4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">
                <v:shape id="Casella di testo 67" o:spid="_x0000_s1044" type="#_x0000_t202" style="position:absolute;left:2315;top:38416;width:52788;height:2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359ACE19" w14:textId="30A72039" w:rsidR="00D50D0D" w:rsidRPr="00A004B7" w:rsidRDefault="00D50D0D" w:rsidP="001F42B3">
                        <w:pPr>
                          <w:pStyle w:val="Didascalia"/>
                          <w:rPr>
                            <w:noProof/>
                            <w:color w:val="000000" w:themeColor="text1"/>
                            <w:sz w:val="28"/>
                            <w:szCs w:val="20"/>
                          </w:rPr>
                        </w:pPr>
                        <w:bookmarkStart w:id="9" w:name="_Ref516583351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9"/>
                        <w:r>
                          <w:t>:./TWIST/SW folder view</w:t>
                        </w:r>
                      </w:p>
                    </w:txbxContent>
                  </v:textbox>
                </v:shape>
                <v:shape id="Immagine 40" o:spid="_x0000_s1045" type="#_x0000_t75" style="position:absolute;width:57531;height:3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">
                  <v:imagedata r:id="rId2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5AA972F" wp14:editId="01B03508">
                <wp:simplePos x="0" y="0"/>
                <wp:positionH relativeFrom="column">
                  <wp:posOffset>2095</wp:posOffset>
                </wp:positionH>
                <wp:positionV relativeFrom="paragraph">
                  <wp:posOffset>338504</wp:posOffset>
                </wp:positionV>
                <wp:extent cx="6323632" cy="1329285"/>
                <wp:effectExtent l="0" t="0" r="1270" b="4445"/>
                <wp:wrapTopAndBottom/>
                <wp:docPr id="48" name="Grup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632" cy="1329285"/>
                          <a:chOff x="0" y="0"/>
                          <a:chExt cx="6323632" cy="1329285"/>
                        </a:xfrm>
                      </wpg:grpSpPr>
                      <wps:wsp>
                        <wps:cNvPr id="70" name="Casella di testo 70"/>
                        <wps:cNvSpPr txBox="1"/>
                        <wps:spPr>
                          <a:xfrm>
                            <a:off x="279070" y="1193471"/>
                            <a:ext cx="6044562" cy="13581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2E1EA7" w14:textId="07D763B8" w:rsidR="00D50D0D" w:rsidRPr="00E6698C" w:rsidRDefault="00D50D0D" w:rsidP="001F42B3">
                              <w:pPr>
                                <w:pStyle w:val="Didascalia"/>
                                <w:rPr>
                                  <w:noProof/>
                                  <w:color w:val="000000" w:themeColor="text1"/>
                                  <w:sz w:val="28"/>
                                  <w:szCs w:val="20"/>
                                </w:rPr>
                              </w:pPr>
                              <w:bookmarkStart w:id="10" w:name="_Ref516583297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10"/>
                              <w:r>
                                <w:t>:Text Editor of TWIST Icon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magine 1" descr="Immagine che contiene screenshot&#10;&#10;Descrizione generata con affidabilità molto elevata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094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AA972F" id="Gruppo 48" o:spid="_x0000_s1046" style="position:absolute;left:0;text-align:left;margin-left:.15pt;margin-top:26.65pt;width:497.9pt;height:104.65pt;z-index:251782144;mso-position-horizontal-relative:text;mso-position-vertical-relative:text" coordsize="63236,13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">
                <v:shape id="Casella di testo 70" o:spid="_x0000_s1047" type="#_x0000_t202" style="position:absolute;left:2790;top:11934;width:60446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332E1EA7" w14:textId="07D763B8" w:rsidR="00D50D0D" w:rsidRPr="00E6698C" w:rsidRDefault="00D50D0D" w:rsidP="001F42B3">
                        <w:pPr>
                          <w:pStyle w:val="Didascalia"/>
                          <w:rPr>
                            <w:noProof/>
                            <w:color w:val="000000" w:themeColor="text1"/>
                            <w:sz w:val="28"/>
                            <w:szCs w:val="20"/>
                          </w:rPr>
                        </w:pPr>
                        <w:bookmarkStart w:id="11" w:name="_Ref516583297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11"/>
                        <w:r>
                          <w:t>:Text Editor of TWIST Icon</w:t>
                        </w:r>
                      </w:p>
                    </w:txbxContent>
                  </v:textbox>
                </v:shape>
                <v:shape id="Immagine 1" o:spid="_x0000_s1048" type="#_x0000_t75" alt="Immagine che contiene screenshot&#10;&#10;Descrizione generata con affidabilità molto elevata" style="position:absolute;width:57600;height:10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">
                  <v:imagedata r:id="rId23" o:title="Immagine che contiene screenshot&#10;&#10;Descrizione generata con affidabilità molto elevata"/>
                </v:shape>
                <w10:wrap type="topAndBottom"/>
              </v:group>
            </w:pict>
          </mc:Fallback>
        </mc:AlternateContent>
      </w:r>
      <w:r w:rsidR="00BB6FED" w:rsidRPr="00A3440E">
        <w:rPr>
          <w:highlight w:val="yellow"/>
        </w:rPr>
        <w:t>Note:</w:t>
      </w:r>
      <w:r w:rsidR="00D703AE">
        <w:t xml:space="preserve"> </w:t>
      </w:r>
      <w:r w:rsidR="000F5B98">
        <w:t>the icon’s picture</w:t>
      </w:r>
      <w:r w:rsidR="00D703AE">
        <w:t xml:space="preserve"> is available at </w:t>
      </w:r>
      <w:proofErr w:type="gramStart"/>
      <w:r w:rsidR="00E13AF5" w:rsidRPr="000F5B98">
        <w:rPr>
          <w:i/>
        </w:rPr>
        <w:t>“./</w:t>
      </w:r>
      <w:proofErr w:type="gramEnd"/>
      <w:r w:rsidR="00E13AF5" w:rsidRPr="000F5B98">
        <w:rPr>
          <w:i/>
        </w:rPr>
        <w:t>TWIST/Docs/Icon</w:t>
      </w:r>
    </w:p>
    <w:p w14:paraId="29B27839" w14:textId="5CA3F1CB" w:rsidR="00B93244" w:rsidRPr="00E74D6F" w:rsidRDefault="00D703AE" w:rsidP="00E04EF9">
      <w:pPr>
        <w:ind w:left="709"/>
      </w:pPr>
      <w:r>
        <w:lastRenderedPageBreak/>
        <w:t xml:space="preserve">If the procedure </w:t>
      </w:r>
      <w:r w:rsidR="00AF1923">
        <w:t xml:space="preserve">is </w:t>
      </w:r>
      <w:r>
        <w:t>correctly done</w:t>
      </w:r>
      <w:r w:rsidRPr="006726D8">
        <w:t>,</w:t>
      </w:r>
      <w:r>
        <w:t xml:space="preserve"> the TWIST icon aspect</w:t>
      </w:r>
      <w:r w:rsidR="00AF1923">
        <w:t xml:space="preserve"> will be like that shown</w:t>
      </w:r>
      <w:r>
        <w:t xml:space="preserve"> in</w:t>
      </w:r>
      <w:r w:rsidR="00A321DE">
        <w:t xml:space="preserve"> </w:t>
      </w:r>
      <w:r w:rsidR="00A321DE">
        <w:fldChar w:fldCharType="begin"/>
      </w:r>
      <w:r w:rsidR="00A321DE">
        <w:instrText xml:space="preserve"> REF _Ref516583351 \h </w:instrText>
      </w:r>
      <w:r w:rsidR="00A321DE">
        <w:fldChar w:fldCharType="separate"/>
      </w:r>
      <w:r w:rsidR="000B264B">
        <w:t xml:space="preserve">Figure </w:t>
      </w:r>
      <w:r w:rsidR="000B264B">
        <w:rPr>
          <w:noProof/>
        </w:rPr>
        <w:t>2</w:t>
      </w:r>
      <w:r w:rsidR="00A321DE">
        <w:fldChar w:fldCharType="end"/>
      </w:r>
      <w:r w:rsidR="00E13AF5" w:rsidRPr="00E74D6F">
        <w:t>.</w:t>
      </w:r>
    </w:p>
    <w:p w14:paraId="3EBAFA99" w14:textId="3AA57B61" w:rsidR="00E13AF5" w:rsidRPr="00E74D6F" w:rsidRDefault="00D703AE" w:rsidP="00E13AF5">
      <w:pPr>
        <w:ind w:left="709"/>
      </w:pPr>
      <w:r w:rsidRPr="00E74D6F">
        <w:rPr>
          <w:highlight w:val="yellow"/>
        </w:rPr>
        <w:t>Note</w:t>
      </w:r>
      <w:r w:rsidR="00E13AF5" w:rsidRPr="00E74D6F">
        <w:rPr>
          <w:highlight w:val="yellow"/>
        </w:rPr>
        <w:t>:</w:t>
      </w:r>
      <w:r w:rsidR="00A3440E" w:rsidRPr="00A3440E">
        <w:t xml:space="preserve"> </w:t>
      </w:r>
      <w:r w:rsidR="000F5B98">
        <w:t>R</w:t>
      </w:r>
      <w:r w:rsidR="000F5B98" w:rsidRPr="00D703AE">
        <w:t>epeat</w:t>
      </w:r>
      <w:r w:rsidR="000F5B98">
        <w:t xml:space="preserve"> the</w:t>
      </w:r>
      <w:r w:rsidR="000F5B98" w:rsidRPr="00D703AE">
        <w:t xml:space="preserve"> step number 4</w:t>
      </w:r>
      <w:r w:rsidR="000F5B98">
        <w:t>, e</w:t>
      </w:r>
      <w:r w:rsidRPr="00D703AE">
        <w:t>very time that the TWIST folder absolute path change</w:t>
      </w:r>
      <w:r>
        <w:t>s</w:t>
      </w:r>
      <w:r w:rsidR="000F5B98">
        <w:t>.</w:t>
      </w:r>
    </w:p>
    <w:p w14:paraId="5DC2F166" w14:textId="77777777" w:rsidR="004A270C" w:rsidRPr="00E74D6F" w:rsidRDefault="00E1744A" w:rsidP="004A270C">
      <w:pPr>
        <w:pStyle w:val="Titolo1"/>
      </w:pPr>
      <w:bookmarkStart w:id="12" w:name="_Toc526328379"/>
      <w:r w:rsidRPr="00E74D6F">
        <w:t>3</w:t>
      </w:r>
      <w:r w:rsidR="00D703AE">
        <w:t xml:space="preserve">. Test </w:t>
      </w:r>
      <w:r w:rsidR="001F5540">
        <w:t>execution</w:t>
      </w:r>
      <w:bookmarkEnd w:id="12"/>
      <w:r w:rsidR="00D703AE">
        <w:t xml:space="preserve"> </w:t>
      </w:r>
    </w:p>
    <w:p w14:paraId="1AB3C70D" w14:textId="77777777" w:rsidR="00B93244" w:rsidRPr="00E74D6F" w:rsidRDefault="00401959" w:rsidP="00B93244">
      <w:pPr>
        <w:pStyle w:val="Titolo2"/>
        <w:spacing w:line="360" w:lineRule="auto"/>
      </w:pPr>
      <w:bookmarkStart w:id="13" w:name="_Toc526328380"/>
      <w:r w:rsidRPr="00E74D6F">
        <w:rPr>
          <w:rStyle w:val="Titolo3Carattere"/>
          <w:b/>
          <w:color w:val="9D3511" w:themeColor="accent1" w:themeShade="BF"/>
        </w:rPr>
        <w:t xml:space="preserve">3.1 </w:t>
      </w:r>
      <w:r w:rsidR="00A321DE">
        <w:rPr>
          <w:rStyle w:val="Titolo3Carattere"/>
          <w:b/>
          <w:color w:val="9D3511" w:themeColor="accent1" w:themeShade="BF"/>
        </w:rPr>
        <w:t xml:space="preserve">Procedural test </w:t>
      </w:r>
      <w:r w:rsidR="00D703AE">
        <w:rPr>
          <w:rStyle w:val="Titolo3Carattere"/>
          <w:b/>
          <w:color w:val="9D3511" w:themeColor="accent1" w:themeShade="BF"/>
        </w:rPr>
        <w:t>definition</w:t>
      </w:r>
      <w:bookmarkEnd w:id="13"/>
    </w:p>
    <w:p w14:paraId="7DE7EDE6" w14:textId="4ACC29E6" w:rsidR="00A321DE" w:rsidRDefault="00D703AE" w:rsidP="00401959">
      <w:r>
        <w:t>Before starting</w:t>
      </w:r>
      <w:r w:rsidR="000F5B98">
        <w:t xml:space="preserve"> the test characterization of a Li-ion cell</w:t>
      </w:r>
      <w:r>
        <w:t>, the operator</w:t>
      </w:r>
      <w:r w:rsidRPr="00E74D6F">
        <w:t xml:space="preserve"> </w:t>
      </w:r>
      <w:r w:rsidR="00A321DE">
        <w:t>must</w:t>
      </w:r>
      <w:r>
        <w:t xml:space="preserve"> define the test protocol </w:t>
      </w:r>
      <w:r w:rsidR="00901B8F">
        <w:t xml:space="preserve">trough a </w:t>
      </w:r>
      <w:r w:rsidR="000F5B98">
        <w:t xml:space="preserve">specific </w:t>
      </w:r>
      <w:r w:rsidR="00901B8F">
        <w:t>file named “Step-file”.</w:t>
      </w:r>
      <w:r w:rsidR="000F5B98">
        <w:t xml:space="preserve"> The</w:t>
      </w:r>
      <w:r w:rsidR="00901B8F">
        <w:t xml:space="preserve"> file </w:t>
      </w:r>
      <w:r w:rsidR="000F5B98">
        <w:t>is</w:t>
      </w:r>
      <w:r w:rsidR="00901B8F">
        <w:t xml:space="preserve"> available at </w:t>
      </w:r>
      <w:r w:rsidR="00C61136" w:rsidRPr="00E74D6F">
        <w:t>“./TWIST/</w:t>
      </w:r>
      <w:r w:rsidR="007B4CEF">
        <w:t>SW/</w:t>
      </w:r>
      <w:proofErr w:type="spellStart"/>
      <w:r w:rsidR="00C61136" w:rsidRPr="00E74D6F">
        <w:t>Step_file</w:t>
      </w:r>
      <w:proofErr w:type="spellEnd"/>
      <w:r w:rsidR="00C61136" w:rsidRPr="00E74D6F">
        <w:t>”.</w:t>
      </w:r>
      <w:r w:rsidR="005814C0" w:rsidRPr="00E74D6F">
        <w:t xml:space="preserve"> </w:t>
      </w:r>
      <w:r w:rsidR="00901B8F">
        <w:t xml:space="preserve">The </w:t>
      </w:r>
      <w:r w:rsidR="000F5B98">
        <w:t>textual commands</w:t>
      </w:r>
      <w:r w:rsidR="00A321DE">
        <w:t xml:space="preserve"> are</w:t>
      </w:r>
      <w:r w:rsidR="00901B8F">
        <w:t xml:space="preserve"> divided in two </w:t>
      </w:r>
      <w:r w:rsidR="00E71232">
        <w:t>typologies</w:t>
      </w:r>
      <w:r w:rsidR="00901B8F">
        <w:t xml:space="preserve">: commands and comments. </w:t>
      </w:r>
    </w:p>
    <w:p w14:paraId="459E88E4" w14:textId="77777777" w:rsidR="005814C0" w:rsidRPr="00E74D6F" w:rsidRDefault="00901B8F" w:rsidP="005814C0">
      <w:r>
        <w:t>The first</w:t>
      </w:r>
      <w:r w:rsidR="000F5B98">
        <w:t xml:space="preserve"> category produces actions on the cell through the LD400P and QPX1200SP, and it</w:t>
      </w:r>
      <w:r>
        <w:t xml:space="preserve"> is composed by seven </w:t>
      </w:r>
      <w:r w:rsidR="00A321DE">
        <w:t>fields</w:t>
      </w:r>
      <w:r>
        <w:t>:</w:t>
      </w:r>
      <w:r w:rsidR="005814C0" w:rsidRPr="00E74D6F">
        <w:t xml:space="preserve"> </w:t>
      </w:r>
    </w:p>
    <w:tbl>
      <w:tblPr>
        <w:tblStyle w:val="Tabellasemplice-2"/>
        <w:tblW w:w="8120" w:type="dxa"/>
        <w:tblBorders>
          <w:insideH w:val="single" w:sz="12" w:space="0" w:color="D34817" w:themeColor="accent1"/>
          <w:insideV w:val="single" w:sz="12" w:space="0" w:color="D34817" w:themeColor="accent1"/>
        </w:tblBorders>
        <w:tblLook w:val="04A0" w:firstRow="1" w:lastRow="0" w:firstColumn="1" w:lastColumn="0" w:noHBand="0" w:noVBand="1"/>
      </w:tblPr>
      <w:tblGrid>
        <w:gridCol w:w="955"/>
        <w:gridCol w:w="1148"/>
        <w:gridCol w:w="1574"/>
        <w:gridCol w:w="1373"/>
        <w:gridCol w:w="988"/>
        <w:gridCol w:w="1081"/>
        <w:gridCol w:w="1001"/>
      </w:tblGrid>
      <w:tr w:rsidR="000F5B98" w:rsidRPr="00E74D6F" w14:paraId="187C1519" w14:textId="77777777" w:rsidTr="000F5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" w:type="dxa"/>
            <w:tcBorders>
              <w:top w:val="single" w:sz="4" w:space="0" w:color="D34817" w:themeColor="accent1"/>
              <w:left w:val="single" w:sz="4" w:space="0" w:color="D34817" w:themeColor="accent1"/>
              <w:bottom w:val="single" w:sz="4" w:space="0" w:color="D34817" w:themeColor="accent1"/>
              <w:right w:val="single" w:sz="4" w:space="0" w:color="D34817" w:themeColor="accent1"/>
            </w:tcBorders>
          </w:tcPr>
          <w:p w14:paraId="6DF661E0" w14:textId="77777777" w:rsidR="000F5B98" w:rsidRPr="00E74D6F" w:rsidRDefault="000F5B98" w:rsidP="00401959">
            <w:pPr>
              <w:pStyle w:val="Paragrafoelenco"/>
              <w:ind w:left="0"/>
              <w:jc w:val="center"/>
              <w:rPr>
                <w:i/>
                <w:sz w:val="18"/>
                <w:szCs w:val="18"/>
              </w:rPr>
            </w:pPr>
          </w:p>
          <w:p w14:paraId="2015C06B" w14:textId="77777777" w:rsidR="000F5B98" w:rsidRPr="00E74D6F" w:rsidRDefault="000F5B98" w:rsidP="00401959">
            <w:pPr>
              <w:pStyle w:val="Paragrafoelenco"/>
              <w:ind w:left="0"/>
              <w:jc w:val="center"/>
              <w:rPr>
                <w:i/>
                <w:sz w:val="18"/>
                <w:szCs w:val="18"/>
              </w:rPr>
            </w:pPr>
            <w:r w:rsidRPr="00E74D6F">
              <w:rPr>
                <w:i/>
                <w:sz w:val="18"/>
                <w:szCs w:val="18"/>
              </w:rPr>
              <w:t>TYPE</w:t>
            </w:r>
          </w:p>
        </w:tc>
        <w:tc>
          <w:tcPr>
            <w:tcW w:w="1148" w:type="dxa"/>
            <w:tcBorders>
              <w:top w:val="single" w:sz="4" w:space="0" w:color="D34817" w:themeColor="accent1"/>
              <w:left w:val="single" w:sz="4" w:space="0" w:color="D34817" w:themeColor="accent1"/>
              <w:bottom w:val="single" w:sz="4" w:space="0" w:color="D34817" w:themeColor="accent1"/>
              <w:right w:val="single" w:sz="4" w:space="0" w:color="D34817" w:themeColor="accent1"/>
            </w:tcBorders>
          </w:tcPr>
          <w:p w14:paraId="7D838E07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  <w:u w:val="single"/>
              </w:rPr>
            </w:pPr>
          </w:p>
          <w:p w14:paraId="3AEC957C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  <w:r w:rsidRPr="00E74D6F">
              <w:rPr>
                <w:i/>
                <w:sz w:val="18"/>
                <w:szCs w:val="18"/>
              </w:rPr>
              <w:t>LOG_EN</w:t>
            </w:r>
          </w:p>
        </w:tc>
        <w:tc>
          <w:tcPr>
            <w:tcW w:w="1574" w:type="dxa"/>
            <w:tcBorders>
              <w:top w:val="single" w:sz="4" w:space="0" w:color="D34817" w:themeColor="accent1"/>
              <w:left w:val="single" w:sz="4" w:space="0" w:color="D34817" w:themeColor="accent1"/>
              <w:bottom w:val="single" w:sz="4" w:space="0" w:color="D34817" w:themeColor="accent1"/>
              <w:right w:val="single" w:sz="4" w:space="0" w:color="D34817" w:themeColor="accent1"/>
            </w:tcBorders>
          </w:tcPr>
          <w:p w14:paraId="212F821A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</w:p>
          <w:p w14:paraId="369EE0EF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  <w:r w:rsidRPr="00E74D6F">
              <w:rPr>
                <w:i/>
                <w:sz w:val="18"/>
                <w:szCs w:val="18"/>
              </w:rPr>
              <w:t>SAMP_TIME</w:t>
            </w:r>
          </w:p>
        </w:tc>
        <w:tc>
          <w:tcPr>
            <w:tcW w:w="1373" w:type="dxa"/>
            <w:tcBorders>
              <w:top w:val="single" w:sz="4" w:space="0" w:color="D34817" w:themeColor="accent1"/>
              <w:left w:val="single" w:sz="4" w:space="0" w:color="D34817" w:themeColor="accent1"/>
              <w:bottom w:val="single" w:sz="4" w:space="0" w:color="D34817" w:themeColor="accent1"/>
              <w:right w:val="single" w:sz="4" w:space="0" w:color="D34817" w:themeColor="accent1"/>
            </w:tcBorders>
          </w:tcPr>
          <w:p w14:paraId="0828013A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</w:p>
          <w:p w14:paraId="01C3BDBB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  <w:r w:rsidRPr="00E74D6F">
              <w:rPr>
                <w:i/>
                <w:sz w:val="18"/>
                <w:szCs w:val="18"/>
              </w:rPr>
              <w:t>TEST_LEN</w:t>
            </w:r>
          </w:p>
        </w:tc>
        <w:tc>
          <w:tcPr>
            <w:tcW w:w="988" w:type="dxa"/>
            <w:tcBorders>
              <w:top w:val="single" w:sz="4" w:space="0" w:color="D34817" w:themeColor="accent1"/>
              <w:left w:val="single" w:sz="4" w:space="0" w:color="D34817" w:themeColor="accent1"/>
              <w:bottom w:val="single" w:sz="4" w:space="0" w:color="D34817" w:themeColor="accent1"/>
              <w:right w:val="single" w:sz="4" w:space="0" w:color="D34817" w:themeColor="accent1"/>
            </w:tcBorders>
          </w:tcPr>
          <w:p w14:paraId="4D525020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</w:p>
          <w:p w14:paraId="69D8C75F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  <w:r w:rsidRPr="00E74D6F">
              <w:rPr>
                <w:i/>
                <w:sz w:val="18"/>
                <w:szCs w:val="18"/>
              </w:rPr>
              <w:t>TEST_I</w:t>
            </w:r>
          </w:p>
        </w:tc>
        <w:tc>
          <w:tcPr>
            <w:tcW w:w="1081" w:type="dxa"/>
            <w:tcBorders>
              <w:top w:val="single" w:sz="4" w:space="0" w:color="D34817" w:themeColor="accent1"/>
              <w:left w:val="single" w:sz="4" w:space="0" w:color="D34817" w:themeColor="accent1"/>
              <w:bottom w:val="single" w:sz="4" w:space="0" w:color="D34817" w:themeColor="accent1"/>
              <w:right w:val="single" w:sz="4" w:space="0" w:color="D34817" w:themeColor="accent1"/>
            </w:tcBorders>
          </w:tcPr>
          <w:p w14:paraId="3C657FFF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</w:p>
          <w:p w14:paraId="1CEC367A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  <w:r w:rsidRPr="00E74D6F">
              <w:rPr>
                <w:i/>
                <w:sz w:val="18"/>
                <w:szCs w:val="18"/>
              </w:rPr>
              <w:t>TEST_V</w:t>
            </w:r>
          </w:p>
        </w:tc>
        <w:tc>
          <w:tcPr>
            <w:tcW w:w="1001" w:type="dxa"/>
            <w:tcBorders>
              <w:top w:val="single" w:sz="4" w:space="0" w:color="D34817" w:themeColor="accent1"/>
              <w:left w:val="single" w:sz="4" w:space="0" w:color="D34817" w:themeColor="accent1"/>
              <w:bottom w:val="single" w:sz="4" w:space="0" w:color="D34817" w:themeColor="accent1"/>
              <w:right w:val="single" w:sz="4" w:space="0" w:color="D34817" w:themeColor="accent1"/>
            </w:tcBorders>
          </w:tcPr>
          <w:p w14:paraId="2CF29BD2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</w:p>
          <w:p w14:paraId="72509549" w14:textId="77777777" w:rsidR="000F5B98" w:rsidRPr="00E74D6F" w:rsidRDefault="000F5B98" w:rsidP="00401959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</w:rPr>
            </w:pPr>
            <w:r w:rsidRPr="00E74D6F">
              <w:rPr>
                <w:i/>
                <w:sz w:val="18"/>
                <w:szCs w:val="18"/>
              </w:rPr>
              <w:t>STOP_I</w:t>
            </w:r>
          </w:p>
        </w:tc>
      </w:tr>
    </w:tbl>
    <w:p w14:paraId="6B42120F" w14:textId="77777777" w:rsidR="00901B8F" w:rsidRPr="00901B8F" w:rsidRDefault="005814C0" w:rsidP="00901B8F">
      <w:pPr>
        <w:pStyle w:val="Paragrafoelenco"/>
        <w:numPr>
          <w:ilvl w:val="1"/>
          <w:numId w:val="20"/>
        </w:numPr>
        <w:spacing w:before="120" w:after="280" w:line="360" w:lineRule="auto"/>
        <w:rPr>
          <w:i/>
        </w:rPr>
      </w:pPr>
      <w:r w:rsidRPr="00E74D6F">
        <w:rPr>
          <w:i/>
        </w:rPr>
        <w:t>TYPE</w:t>
      </w:r>
      <w:r w:rsidR="00AD33EB">
        <w:rPr>
          <w:i/>
        </w:rPr>
        <w:t xml:space="preserve"> s</w:t>
      </w:r>
      <w:r w:rsidR="00901B8F" w:rsidRPr="00A321DE">
        <w:t>pecif</w:t>
      </w:r>
      <w:r w:rsidR="00AD33EB">
        <w:t>ies</w:t>
      </w:r>
      <w:r w:rsidR="00901B8F" w:rsidRPr="00A321DE">
        <w:t xml:space="preserve"> the type</w:t>
      </w:r>
      <w:r w:rsidR="00AD33EB">
        <w:t xml:space="preserve"> of </w:t>
      </w:r>
      <w:r w:rsidR="00AD33EB" w:rsidRPr="00A321DE">
        <w:t>operation</w:t>
      </w:r>
      <w:r w:rsidR="00901B8F" w:rsidRPr="00A321DE">
        <w:t xml:space="preserve"> to perform o</w:t>
      </w:r>
      <w:r w:rsidR="00AD33EB">
        <w:t>ver the</w:t>
      </w:r>
      <w:r w:rsidR="00901B8F" w:rsidRPr="00A321DE">
        <w:t xml:space="preserve"> cell</w:t>
      </w:r>
      <w:r w:rsidR="00AD33EB">
        <w:t xml:space="preserve"> under test, and it can assume three values</w:t>
      </w:r>
      <w:r w:rsidR="00A321DE">
        <w:t>:</w:t>
      </w:r>
    </w:p>
    <w:p w14:paraId="60BBA935" w14:textId="77777777" w:rsidR="005814C0" w:rsidRPr="00E74D6F" w:rsidRDefault="005814C0" w:rsidP="005814C0">
      <w:pPr>
        <w:pStyle w:val="Paragrafoelenco"/>
        <w:numPr>
          <w:ilvl w:val="3"/>
          <w:numId w:val="20"/>
        </w:numPr>
        <w:spacing w:before="120" w:after="280"/>
      </w:pPr>
      <w:proofErr w:type="gramStart"/>
      <w:r w:rsidRPr="00E74D6F">
        <w:rPr>
          <w:i/>
        </w:rPr>
        <w:t>Charge</w:t>
      </w:r>
      <w:r w:rsidR="00A321DE">
        <w:rPr>
          <w:i/>
        </w:rPr>
        <w:t>,</w:t>
      </w:r>
      <w:proofErr w:type="gramEnd"/>
      <w:r w:rsidR="00A321DE">
        <w:rPr>
          <w:i/>
        </w:rPr>
        <w:t xml:space="preserve"> </w:t>
      </w:r>
      <w:r w:rsidR="00A321DE">
        <w:t>define a cell charging phase</w:t>
      </w:r>
      <w:r w:rsidRPr="00E74D6F">
        <w:t>.</w:t>
      </w:r>
    </w:p>
    <w:p w14:paraId="1A57357E" w14:textId="77777777" w:rsidR="005814C0" w:rsidRPr="00E74D6F" w:rsidRDefault="00A321DE" w:rsidP="005814C0">
      <w:pPr>
        <w:pStyle w:val="Paragrafoelenco"/>
        <w:numPr>
          <w:ilvl w:val="3"/>
          <w:numId w:val="20"/>
        </w:numPr>
        <w:spacing w:before="120" w:after="280"/>
      </w:pPr>
      <w:proofErr w:type="gramStart"/>
      <w:r>
        <w:rPr>
          <w:i/>
        </w:rPr>
        <w:t>D</w:t>
      </w:r>
      <w:r w:rsidR="005814C0" w:rsidRPr="00E74D6F">
        <w:rPr>
          <w:i/>
        </w:rPr>
        <w:t>ischarge</w:t>
      </w:r>
      <w:r>
        <w:rPr>
          <w:i/>
        </w:rPr>
        <w:t>,</w:t>
      </w:r>
      <w:proofErr w:type="gramEnd"/>
      <w:r>
        <w:rPr>
          <w:i/>
        </w:rPr>
        <w:t xml:space="preserve"> </w:t>
      </w:r>
      <w:r w:rsidRPr="00A321DE">
        <w:t>define a cell discharging phase</w:t>
      </w:r>
      <w:r w:rsidR="005814C0" w:rsidRPr="00E74D6F">
        <w:t>.</w:t>
      </w:r>
    </w:p>
    <w:p w14:paraId="1EABD115" w14:textId="77777777" w:rsidR="005814C0" w:rsidRPr="00A321DE" w:rsidRDefault="00A321DE" w:rsidP="00A321DE">
      <w:pPr>
        <w:pStyle w:val="Paragrafoelenco"/>
        <w:numPr>
          <w:ilvl w:val="3"/>
          <w:numId w:val="20"/>
        </w:numPr>
        <w:spacing w:before="120" w:after="280"/>
        <w:rPr>
          <w:i/>
        </w:rPr>
      </w:pPr>
      <w:proofErr w:type="gramStart"/>
      <w:r>
        <w:rPr>
          <w:i/>
        </w:rPr>
        <w:t>M</w:t>
      </w:r>
      <w:r w:rsidR="005814C0" w:rsidRPr="00E74D6F">
        <w:rPr>
          <w:i/>
        </w:rPr>
        <w:t>easure</w:t>
      </w:r>
      <w:r>
        <w:rPr>
          <w:i/>
        </w:rPr>
        <w:t>,</w:t>
      </w:r>
      <w:proofErr w:type="gramEnd"/>
      <w:r>
        <w:rPr>
          <w:i/>
        </w:rPr>
        <w:t xml:space="preserve"> </w:t>
      </w:r>
      <w:r w:rsidRPr="00E71232">
        <w:t>define a rest cell period</w:t>
      </w:r>
      <w:r w:rsidR="005814C0" w:rsidRPr="00A321DE">
        <w:rPr>
          <w:i/>
        </w:rPr>
        <w:t xml:space="preserve">. </w:t>
      </w:r>
    </w:p>
    <w:p w14:paraId="4080CFD8" w14:textId="77777777" w:rsidR="005814C0" w:rsidRPr="00E74D6F" w:rsidRDefault="005814C0" w:rsidP="005814C0">
      <w:pPr>
        <w:pStyle w:val="Paragrafoelenco"/>
        <w:ind w:left="1985"/>
      </w:pPr>
    </w:p>
    <w:p w14:paraId="28B27AAB" w14:textId="77777777" w:rsidR="005814C0" w:rsidRDefault="005814C0" w:rsidP="005814C0">
      <w:pPr>
        <w:pStyle w:val="Paragrafoelenco"/>
        <w:numPr>
          <w:ilvl w:val="1"/>
          <w:numId w:val="20"/>
        </w:numPr>
        <w:spacing w:before="120" w:after="280" w:line="360" w:lineRule="auto"/>
        <w:rPr>
          <w:i/>
        </w:rPr>
      </w:pPr>
      <w:r w:rsidRPr="00E74D6F">
        <w:rPr>
          <w:i/>
        </w:rPr>
        <w:t>LOG_EN</w:t>
      </w:r>
      <w:r w:rsidR="00AD33EB">
        <w:rPr>
          <w:i/>
        </w:rPr>
        <w:t xml:space="preserve"> </w:t>
      </w:r>
      <w:r w:rsidR="00AD33EB" w:rsidRPr="00AD33EB">
        <w:t>can assume two values</w:t>
      </w:r>
      <w:r w:rsidRPr="00E74D6F">
        <w:rPr>
          <w:i/>
        </w:rPr>
        <w:t>:</w:t>
      </w:r>
    </w:p>
    <w:p w14:paraId="6218CCDC" w14:textId="77777777" w:rsidR="00901B8F" w:rsidRPr="00A321DE" w:rsidRDefault="00901B8F" w:rsidP="00A321DE">
      <w:pPr>
        <w:pStyle w:val="Paragrafoelenco"/>
        <w:numPr>
          <w:ilvl w:val="3"/>
          <w:numId w:val="20"/>
        </w:numPr>
        <w:spacing w:before="120" w:after="280"/>
        <w:rPr>
          <w:i/>
        </w:rPr>
      </w:pPr>
      <w:r w:rsidRPr="00E74D6F">
        <w:rPr>
          <w:i/>
        </w:rPr>
        <w:t>0</w:t>
      </w:r>
      <w:r w:rsidR="00AD33EB">
        <w:rPr>
          <w:i/>
        </w:rPr>
        <w:t xml:space="preserve"> </w:t>
      </w:r>
      <w:r w:rsidR="00AD33EB" w:rsidRPr="00AD33EB">
        <w:t>means</w:t>
      </w:r>
      <w:r w:rsidR="00AD33EB">
        <w:t xml:space="preserve"> that any</w:t>
      </w:r>
      <w:r w:rsidR="00A321DE">
        <w:rPr>
          <w:i/>
        </w:rPr>
        <w:t xml:space="preserve"> </w:t>
      </w:r>
      <w:r w:rsidR="00A321DE">
        <w:t>L</w:t>
      </w:r>
      <w:r w:rsidRPr="00A321DE">
        <w:t>og</w:t>
      </w:r>
      <w:r w:rsidR="00AD33EB">
        <w:t>-</w:t>
      </w:r>
      <w:r w:rsidRPr="00A321DE">
        <w:t>file</w:t>
      </w:r>
      <w:r w:rsidR="00AD33EB">
        <w:t>s</w:t>
      </w:r>
      <w:r w:rsidRPr="00A321DE">
        <w:t xml:space="preserve"> will</w:t>
      </w:r>
      <w:r w:rsidR="00A321DE">
        <w:t xml:space="preserve"> </w:t>
      </w:r>
      <w:r w:rsidRPr="00A321DE">
        <w:t>be generated at the end of test step</w:t>
      </w:r>
      <w:r w:rsidRPr="00A321DE">
        <w:rPr>
          <w:i/>
        </w:rPr>
        <w:t>.</w:t>
      </w:r>
    </w:p>
    <w:p w14:paraId="6C77EC7C" w14:textId="77777777" w:rsidR="00901B8F" w:rsidRPr="00A321DE" w:rsidRDefault="00901B8F" w:rsidP="00A321DE">
      <w:pPr>
        <w:pStyle w:val="Paragrafoelenco"/>
        <w:numPr>
          <w:ilvl w:val="3"/>
          <w:numId w:val="20"/>
        </w:numPr>
        <w:spacing w:before="120" w:after="280"/>
        <w:rPr>
          <w:i/>
        </w:rPr>
      </w:pPr>
      <w:r w:rsidRPr="00E74D6F">
        <w:rPr>
          <w:i/>
        </w:rPr>
        <w:t>1</w:t>
      </w:r>
      <w:r w:rsidRPr="00AD33EB">
        <w:tab/>
      </w:r>
      <w:r w:rsidR="00AD33EB" w:rsidRPr="00AD33EB">
        <w:t>me</w:t>
      </w:r>
      <w:r w:rsidR="00AD33EB">
        <w:t>a</w:t>
      </w:r>
      <w:r w:rsidR="00AD33EB" w:rsidRPr="00AD33EB">
        <w:t xml:space="preserve">ns that </w:t>
      </w:r>
      <w:r w:rsidRPr="00A321DE">
        <w:t>Log</w:t>
      </w:r>
      <w:r w:rsidR="00AD33EB">
        <w:t>-</w:t>
      </w:r>
      <w:r w:rsidRPr="00A321DE">
        <w:t>file</w:t>
      </w:r>
      <w:r w:rsidR="00AD33EB">
        <w:t>s</w:t>
      </w:r>
      <w:r w:rsidRPr="00A321DE">
        <w:t xml:space="preserve"> will be generated at the end of test step</w:t>
      </w:r>
      <w:r w:rsidRPr="00A321DE">
        <w:rPr>
          <w:i/>
        </w:rPr>
        <w:t>.</w:t>
      </w:r>
    </w:p>
    <w:p w14:paraId="4FB845B6" w14:textId="77777777" w:rsidR="00901B8F" w:rsidRPr="00901B8F" w:rsidRDefault="00901B8F" w:rsidP="00901B8F">
      <w:pPr>
        <w:pStyle w:val="Paragrafoelenco"/>
        <w:spacing w:before="120" w:after="280"/>
        <w:ind w:left="1440"/>
      </w:pPr>
    </w:p>
    <w:p w14:paraId="6B5729E9" w14:textId="77777777" w:rsidR="00A321DE" w:rsidRPr="00A321DE" w:rsidRDefault="00901B8F" w:rsidP="00A321DE">
      <w:pPr>
        <w:pStyle w:val="Paragrafoelenco"/>
        <w:numPr>
          <w:ilvl w:val="1"/>
          <w:numId w:val="20"/>
        </w:numPr>
        <w:spacing w:before="120" w:after="280" w:line="360" w:lineRule="auto"/>
      </w:pPr>
      <w:r w:rsidRPr="00901B8F">
        <w:rPr>
          <w:i/>
        </w:rPr>
        <w:t>SAMP_TIME</w:t>
      </w:r>
      <w:r w:rsidR="00AD33EB">
        <w:t xml:space="preserve"> s</w:t>
      </w:r>
      <w:r w:rsidRPr="00A321DE">
        <w:t>pecif</w:t>
      </w:r>
      <w:r w:rsidR="00AD33EB">
        <w:t>ies</w:t>
      </w:r>
      <w:r w:rsidRPr="00A321DE">
        <w:t xml:space="preserve"> the LD400P and QPX1200SP sampling time</w:t>
      </w:r>
      <w:r w:rsidR="00AD33EB">
        <w:t xml:space="preserve"> in seconds</w:t>
      </w:r>
      <w:r w:rsidRPr="00A321DE">
        <w:t xml:space="preserve">. </w:t>
      </w:r>
      <w:r w:rsidR="00A321DE">
        <w:t>Anyway, t</w:t>
      </w:r>
      <w:r w:rsidRPr="00A321DE">
        <w:t xml:space="preserve">he DAQ </w:t>
      </w:r>
      <w:proofErr w:type="spellStart"/>
      <w:r w:rsidRPr="00A321DE">
        <w:t>Picolog</w:t>
      </w:r>
      <w:proofErr w:type="spellEnd"/>
      <w:r w:rsidRPr="00A321DE">
        <w:t xml:space="preserve"> sampling time is </w:t>
      </w:r>
      <w:r w:rsidR="00A321DE">
        <w:t xml:space="preserve">always </w:t>
      </w:r>
      <w:r w:rsidRPr="00A321DE">
        <w:t>fixed to 0.5s</w:t>
      </w:r>
      <w:r w:rsidR="00A321DE">
        <w:t>.</w:t>
      </w:r>
    </w:p>
    <w:p w14:paraId="09EFC4D6" w14:textId="77777777" w:rsidR="005814C0" w:rsidRPr="00A321DE" w:rsidRDefault="005814C0" w:rsidP="005814C0">
      <w:pPr>
        <w:pStyle w:val="Paragrafoelenco"/>
        <w:numPr>
          <w:ilvl w:val="1"/>
          <w:numId w:val="20"/>
        </w:numPr>
        <w:spacing w:before="120" w:after="280" w:line="360" w:lineRule="auto"/>
      </w:pPr>
      <w:r w:rsidRPr="00E74D6F">
        <w:rPr>
          <w:i/>
        </w:rPr>
        <w:t>TEST_LEN</w:t>
      </w:r>
      <w:r w:rsidR="00AD33EB">
        <w:t xml:space="preserve"> s</w:t>
      </w:r>
      <w:r w:rsidR="00901B8F" w:rsidRPr="00A321DE">
        <w:t xml:space="preserve">pecify </w:t>
      </w:r>
      <w:r w:rsidR="00AD33EB">
        <w:t xml:space="preserve">the </w:t>
      </w:r>
      <w:r w:rsidR="00901B8F" w:rsidRPr="00A321DE">
        <w:t>total</w:t>
      </w:r>
      <w:r w:rsidR="009C2EC0">
        <w:t xml:space="preserve"> step</w:t>
      </w:r>
      <w:r w:rsidR="00901B8F" w:rsidRPr="00A321DE">
        <w:t xml:space="preserve"> duration in seconds.</w:t>
      </w:r>
      <w:r w:rsidR="006013CA">
        <w:t xml:space="preserve"> Moreover, </w:t>
      </w:r>
      <w:r w:rsidR="00901B8F" w:rsidRPr="00A321DE">
        <w:t xml:space="preserve">it </w:t>
      </w:r>
      <w:r w:rsidR="00AD33EB">
        <w:t>can assume</w:t>
      </w:r>
      <w:r w:rsidR="00901B8F" w:rsidRPr="00A321DE">
        <w:t xml:space="preserve"> </w:t>
      </w:r>
      <w:r w:rsidR="00AD33EB">
        <w:t>the value of ‘</w:t>
      </w:r>
      <w:r w:rsidR="00901B8F" w:rsidRPr="00A321DE">
        <w:t>-1</w:t>
      </w:r>
      <w:r w:rsidR="00AD33EB">
        <w:t>’.</w:t>
      </w:r>
      <w:r w:rsidR="006013CA">
        <w:t xml:space="preserve"> </w:t>
      </w:r>
      <w:r w:rsidR="00AD33EB">
        <w:t xml:space="preserve">In this case, </w:t>
      </w:r>
      <w:r w:rsidR="00901B8F" w:rsidRPr="00A321DE">
        <w:t>the temporal stop condition “T</w:t>
      </w:r>
      <w:r w:rsidR="00AD33EB">
        <w:t>EST_LEN</w:t>
      </w:r>
      <w:r w:rsidR="00901B8F" w:rsidRPr="00A321DE">
        <w:t>” is no longer relevant.</w:t>
      </w:r>
    </w:p>
    <w:p w14:paraId="4E5EFC84" w14:textId="77777777" w:rsidR="005814C0" w:rsidRPr="00E74D6F" w:rsidRDefault="005814C0" w:rsidP="005814C0">
      <w:pPr>
        <w:pStyle w:val="Paragrafoelenco"/>
        <w:numPr>
          <w:ilvl w:val="1"/>
          <w:numId w:val="20"/>
        </w:numPr>
        <w:spacing w:before="120" w:after="280" w:line="360" w:lineRule="auto"/>
        <w:rPr>
          <w:i/>
        </w:rPr>
      </w:pPr>
      <w:r w:rsidRPr="00E74D6F">
        <w:rPr>
          <w:i/>
        </w:rPr>
        <w:t>TEST_I</w:t>
      </w:r>
      <w:r w:rsidR="00401959" w:rsidRPr="00E74D6F">
        <w:rPr>
          <w:i/>
        </w:rPr>
        <w:t xml:space="preserve"> </w:t>
      </w:r>
      <w:proofErr w:type="gramStart"/>
      <w:r w:rsidR="00AD33EB">
        <w:t>s</w:t>
      </w:r>
      <w:r w:rsidR="004663B5" w:rsidRPr="006013CA">
        <w:t>pecif</w:t>
      </w:r>
      <w:r w:rsidR="00AD33EB">
        <w:t>ies</w:t>
      </w:r>
      <w:proofErr w:type="gramEnd"/>
      <w:r w:rsidR="004663B5" w:rsidRPr="006013CA">
        <w:t xml:space="preserve"> the charging or discharging current amplitude in </w:t>
      </w:r>
      <w:r w:rsidR="006013CA" w:rsidRPr="006013CA">
        <w:t>ampere</w:t>
      </w:r>
      <w:r w:rsidR="004663B5">
        <w:rPr>
          <w:i/>
        </w:rPr>
        <w:t>.</w:t>
      </w:r>
    </w:p>
    <w:p w14:paraId="2D0A2554" w14:textId="77777777" w:rsidR="005814C0" w:rsidRPr="00E74D6F" w:rsidRDefault="005814C0" w:rsidP="005814C0">
      <w:pPr>
        <w:pStyle w:val="Paragrafoelenco"/>
        <w:numPr>
          <w:ilvl w:val="1"/>
          <w:numId w:val="20"/>
        </w:numPr>
        <w:spacing w:before="120" w:after="280" w:line="360" w:lineRule="auto"/>
        <w:rPr>
          <w:i/>
        </w:rPr>
      </w:pPr>
      <w:r w:rsidRPr="00E74D6F">
        <w:rPr>
          <w:i/>
        </w:rPr>
        <w:t>TEST_V</w:t>
      </w:r>
      <w:r w:rsidR="00401959" w:rsidRPr="00E74D6F">
        <w:rPr>
          <w:i/>
        </w:rPr>
        <w:t xml:space="preserve"> </w:t>
      </w:r>
      <w:r w:rsidR="00AD33EB">
        <w:t>s</w:t>
      </w:r>
      <w:r w:rsidR="004663B5" w:rsidRPr="006013CA">
        <w:t>pecif</w:t>
      </w:r>
      <w:r w:rsidR="00AD33EB">
        <w:t>ies</w:t>
      </w:r>
      <w:r w:rsidR="004663B5" w:rsidRPr="006013CA">
        <w:t xml:space="preserve"> the</w:t>
      </w:r>
      <w:r w:rsidR="00AD33EB">
        <w:t xml:space="preserve"> upper or lower</w:t>
      </w:r>
      <w:r w:rsidR="004663B5" w:rsidRPr="006013CA">
        <w:t xml:space="preserve"> lithium-ion cell cut-off </w:t>
      </w:r>
      <w:r w:rsidR="00AD33EB">
        <w:t xml:space="preserve">according to the step “TYPE”, in </w:t>
      </w:r>
      <w:r w:rsidR="004663B5" w:rsidRPr="006013CA">
        <w:t>voltage</w:t>
      </w:r>
      <w:r w:rsidR="004663B5">
        <w:rPr>
          <w:i/>
        </w:rPr>
        <w:t>.</w:t>
      </w:r>
    </w:p>
    <w:p w14:paraId="7946C507" w14:textId="1A5081EA" w:rsidR="003A5767" w:rsidRDefault="005814C0" w:rsidP="006D2894">
      <w:pPr>
        <w:pStyle w:val="Paragrafoelenco"/>
        <w:numPr>
          <w:ilvl w:val="1"/>
          <w:numId w:val="20"/>
        </w:numPr>
        <w:spacing w:before="120" w:after="280" w:line="360" w:lineRule="auto"/>
        <w:ind w:left="1416"/>
      </w:pPr>
      <w:r w:rsidRPr="004663B5">
        <w:rPr>
          <w:i/>
        </w:rPr>
        <w:t>STOP_I</w:t>
      </w:r>
      <w:r w:rsidR="00401959" w:rsidRPr="004663B5">
        <w:rPr>
          <w:i/>
        </w:rPr>
        <w:t xml:space="preserve"> </w:t>
      </w:r>
      <w:proofErr w:type="gramStart"/>
      <w:r w:rsidR="00AD33EB">
        <w:t>specifies</w:t>
      </w:r>
      <w:proofErr w:type="gramEnd"/>
      <w:r w:rsidR="00AD33EB">
        <w:t xml:space="preserve"> </w:t>
      </w:r>
      <w:r w:rsidR="004663B5" w:rsidRPr="006013CA">
        <w:t xml:space="preserve">the current stop condition. If the current </w:t>
      </w:r>
      <w:r w:rsidR="006013CA">
        <w:t xml:space="preserve">amplitude </w:t>
      </w:r>
      <w:r w:rsidR="004663B5" w:rsidRPr="006013CA">
        <w:t xml:space="preserve">goes below </w:t>
      </w:r>
      <w:r w:rsidR="00AD33EB">
        <w:t>STOP_I value</w:t>
      </w:r>
      <w:r w:rsidR="009C2EC0">
        <w:t xml:space="preserve">, </w:t>
      </w:r>
      <w:r w:rsidR="00AD33EB">
        <w:t xml:space="preserve">the </w:t>
      </w:r>
      <w:r w:rsidR="009C2EC0">
        <w:t>test ends</w:t>
      </w:r>
      <w:r w:rsidR="006013CA">
        <w:t>.</w:t>
      </w:r>
      <w:r w:rsidR="004663B5" w:rsidRPr="006013CA">
        <w:t xml:space="preserve"> </w:t>
      </w:r>
    </w:p>
    <w:p w14:paraId="1B36633A" w14:textId="0486017F" w:rsidR="0019446E" w:rsidRDefault="006013CA" w:rsidP="0019446E">
      <w:pPr>
        <w:pStyle w:val="Paragrafoelenco"/>
        <w:spacing w:before="120" w:after="280" w:line="360" w:lineRule="auto"/>
        <w:ind w:left="0"/>
      </w:pPr>
      <w:r>
        <w:lastRenderedPageBreak/>
        <w:t>The Second instruction type are preceded by # character</w:t>
      </w:r>
      <w:r w:rsidR="00AD33EB">
        <w:t xml:space="preserve">, and they </w:t>
      </w:r>
      <w:r w:rsidR="00F91413">
        <w:t xml:space="preserve">are ignored from the </w:t>
      </w:r>
      <w:r w:rsidR="00AB15F1">
        <w:t>program</w:t>
      </w:r>
      <w:r w:rsidR="00F91413">
        <w:t xml:space="preserve"> execution</w:t>
      </w:r>
      <w:r>
        <w:t xml:space="preserve">. In </w:t>
      </w:r>
      <w:r>
        <w:fldChar w:fldCharType="begin"/>
      </w:r>
      <w:r>
        <w:instrText xml:space="preserve"> REF _Ref516583929 \h </w:instrText>
      </w:r>
      <w:r>
        <w:fldChar w:fldCharType="separate"/>
      </w:r>
      <w:r w:rsidR="000B264B">
        <w:t xml:space="preserve">Figure </w:t>
      </w:r>
      <w:r w:rsidR="000B264B">
        <w:rPr>
          <w:noProof/>
        </w:rPr>
        <w:t>4</w:t>
      </w:r>
      <w:r>
        <w:fldChar w:fldCharType="end"/>
      </w:r>
      <w:r>
        <w:t xml:space="preserve"> a Step file instance is shown</w:t>
      </w:r>
      <w:r w:rsidR="009C2EC0">
        <w:t>.</w:t>
      </w:r>
    </w:p>
    <w:p w14:paraId="2F65B461" w14:textId="26FA316A" w:rsidR="0019446E" w:rsidRDefault="001831E6" w:rsidP="0019446E">
      <w:pPr>
        <w:pStyle w:val="Paragrafoelenco"/>
        <w:spacing w:before="120" w:after="280" w:line="360" w:lineRule="auto"/>
        <w:ind w:left="709"/>
        <w:rPr>
          <w:noProof/>
        </w:rPr>
      </w:pPr>
      <w:r w:rsidRPr="001831E6">
        <w:rPr>
          <w:highlight w:val="yellow"/>
        </w:rPr>
        <w:t>Note</w:t>
      </w:r>
      <w:r>
        <w:t xml:space="preserve">: to set the cell temperature range, the user could modify </w:t>
      </w:r>
      <w:proofErr w:type="spellStart"/>
      <w:r w:rsidRPr="00F91413">
        <w:rPr>
          <w:i/>
        </w:rPr>
        <w:t>TempRange</w:t>
      </w:r>
      <w:proofErr w:type="spellEnd"/>
      <w:r>
        <w:t xml:space="preserve"> parameters contained in text</w:t>
      </w:r>
      <w:r w:rsidR="009C2EC0">
        <w:t>ual</w:t>
      </w:r>
      <w:r>
        <w:t xml:space="preserve"> file at “./TWIST/</w:t>
      </w:r>
      <w:r w:rsidR="007B4CEF">
        <w:t>SW/</w:t>
      </w:r>
      <w:proofErr w:type="spellStart"/>
      <w:r>
        <w:t>Setting_file</w:t>
      </w:r>
      <w:proofErr w:type="spellEnd"/>
      <w:r>
        <w:t>/picologinfo.txt”</w:t>
      </w:r>
      <w:r w:rsidR="0019446E">
        <w:rPr>
          <w:noProof/>
        </w:rPr>
        <w:t>.</w:t>
      </w:r>
    </w:p>
    <w:p w14:paraId="37F14DBC" w14:textId="1299BFF4" w:rsidR="001831E6" w:rsidRDefault="0019446E" w:rsidP="001831E6">
      <w:r>
        <w:rPr>
          <w:noProof/>
        </w:rPr>
        <mc:AlternateContent>
          <mc:Choice Requires="wpg">
            <w:drawing>
              <wp:inline distT="0" distB="0" distL="0" distR="0" wp14:anchorId="5F6C521F" wp14:editId="466E56FB">
                <wp:extent cx="5226050" cy="1663065"/>
                <wp:effectExtent l="0" t="0" r="0" b="0"/>
                <wp:docPr id="73" name="Grup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6050" cy="1663065"/>
                          <a:chOff x="0" y="0"/>
                          <a:chExt cx="5226050" cy="1663065"/>
                        </a:xfrm>
                      </wpg:grpSpPr>
                      <pic:pic xmlns:pic="http://schemas.openxmlformats.org/drawingml/2006/picture">
                        <pic:nvPicPr>
                          <pic:cNvPr id="4" name="Immagine 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605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Casella di testo 72"/>
                        <wps:cNvSpPr txBox="1"/>
                        <wps:spPr>
                          <a:xfrm>
                            <a:off x="0" y="1531620"/>
                            <a:ext cx="522605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E6FDD5" w14:textId="57E111C7" w:rsidR="00D50D0D" w:rsidRPr="00A86EA8" w:rsidRDefault="00D50D0D" w:rsidP="0019446E">
                              <w:pPr>
                                <w:pStyle w:val="Didascalia"/>
                                <w:rPr>
                                  <w:noProof/>
                                  <w:color w:val="000000" w:themeColor="text1"/>
                                  <w:sz w:val="28"/>
                                  <w:szCs w:val="20"/>
                                </w:rPr>
                              </w:pPr>
                              <w:bookmarkStart w:id="14" w:name="_Ref516583929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bookmarkEnd w:id="14"/>
                              <w:r>
                                <w:t>: A step file instance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6C521F" id="Gruppo 73" o:spid="_x0000_s1049" style="width:411.5pt;height:130.95pt;mso-position-horizontal-relative:char;mso-position-vertical-relative:line" coordsize="52260,1663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">
                <v:shape id="Immagine 4" o:spid="_x0000_s1050" type="#_x0000_t75" style="position:absolute;width:52260;height:1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">
                  <v:imagedata r:id="rId25" o:title=""/>
                </v:shape>
                <v:shape id="Casella di testo 72" o:spid="_x0000_s1051" type="#_x0000_t202" style="position:absolute;top:15316;width:52260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39E6FDD5" w14:textId="57E111C7" w:rsidR="00D50D0D" w:rsidRPr="00A86EA8" w:rsidRDefault="00D50D0D" w:rsidP="0019446E">
                        <w:pPr>
                          <w:pStyle w:val="Didascalia"/>
                          <w:rPr>
                            <w:noProof/>
                            <w:color w:val="000000" w:themeColor="text1"/>
                            <w:sz w:val="28"/>
                            <w:szCs w:val="20"/>
                          </w:rPr>
                        </w:pPr>
                        <w:bookmarkStart w:id="15" w:name="_Ref516583929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bookmarkEnd w:id="15"/>
                        <w:r>
                          <w:t>: A step file instance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3FE5A9" w14:textId="77777777" w:rsidR="002A1763" w:rsidRPr="00E74D6F" w:rsidRDefault="000E298D" w:rsidP="003A5767">
      <w:pPr>
        <w:pStyle w:val="Titolo2"/>
        <w:spacing w:line="360" w:lineRule="auto"/>
        <w:rPr>
          <w:rStyle w:val="Titolo3Carattere"/>
          <w:rFonts w:asciiTheme="minorHAnsi" w:hAnsiTheme="minorHAnsi"/>
          <w:color w:val="000000" w:themeColor="text1"/>
          <w:spacing w:val="0"/>
          <w:szCs w:val="20"/>
        </w:rPr>
      </w:pPr>
      <w:bookmarkStart w:id="16" w:name="_Toc526328381"/>
      <w:r w:rsidRPr="00E74D6F">
        <w:t xml:space="preserve">3.2 </w:t>
      </w:r>
      <w:r w:rsidR="00030387">
        <w:t>S</w:t>
      </w:r>
      <w:r w:rsidR="001F5540">
        <w:t>tarting</w:t>
      </w:r>
      <w:r w:rsidR="00030387">
        <w:t xml:space="preserve"> phase</w:t>
      </w:r>
      <w:bookmarkEnd w:id="16"/>
    </w:p>
    <w:p w14:paraId="115A5F5C" w14:textId="6E26618F" w:rsidR="00401959" w:rsidRPr="00E74D6F" w:rsidRDefault="001F42B3" w:rsidP="00401959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1BAE288E" wp14:editId="120BC715">
                <wp:simplePos x="0" y="0"/>
                <wp:positionH relativeFrom="column">
                  <wp:posOffset>-3843</wp:posOffset>
                </wp:positionH>
                <wp:positionV relativeFrom="paragraph">
                  <wp:posOffset>565084</wp:posOffset>
                </wp:positionV>
                <wp:extent cx="5984645" cy="3787776"/>
                <wp:effectExtent l="0" t="0" r="0" b="3175"/>
                <wp:wrapTopAndBottom/>
                <wp:docPr id="75" name="Gruppo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645" cy="3787776"/>
                          <a:chOff x="0" y="0"/>
                          <a:chExt cx="5984645" cy="3787776"/>
                        </a:xfrm>
                      </wpg:grpSpPr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4362" cy="37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Casella di testo 74"/>
                        <wps:cNvSpPr txBox="1"/>
                        <wps:spPr>
                          <a:xfrm>
                            <a:off x="231545" y="3656331"/>
                            <a:ext cx="575310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15133E" w14:textId="621FCCD7" w:rsidR="00D50D0D" w:rsidRPr="005F12D9" w:rsidRDefault="00D50D0D" w:rsidP="001F42B3">
                              <w:pPr>
                                <w:pStyle w:val="Didascalia"/>
                                <w:rPr>
                                  <w:noProof/>
                                  <w:color w:val="000000" w:themeColor="text1"/>
                                  <w:sz w:val="28"/>
                                  <w:szCs w:val="20"/>
                                </w:rPr>
                              </w:pPr>
                              <w:bookmarkStart w:id="17" w:name="_Ref516654176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bookmarkEnd w:id="17"/>
                              <w:r>
                                <w:t xml:space="preserve">: </w:t>
                              </w:r>
                              <w:proofErr w:type="spellStart"/>
                              <w:r>
                                <w:t>LXTerminal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E288E" id="Gruppo 75" o:spid="_x0000_s1052" style="position:absolute;left:0;text-align:left;margin-left:-.3pt;margin-top:44.5pt;width:471.25pt;height:298.25pt;z-index:251752448;mso-position-horizontal-relative:text;mso-position-vertical-relative:text" coordsize="59846,37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">
                <v:shape id="Immagine 23" o:spid="_x0000_s1053" type="#_x0000_t75" style="position:absolute;width:57543;height:37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">
                  <v:imagedata r:id="rId27" o:title=""/>
                </v:shape>
                <v:shape id="Casella di testo 74" o:spid="_x0000_s1054" type="#_x0000_t202" style="position:absolute;left:2315;top:36563;width:57531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7815133E" w14:textId="621FCCD7" w:rsidR="00D50D0D" w:rsidRPr="005F12D9" w:rsidRDefault="00D50D0D" w:rsidP="001F42B3">
                        <w:pPr>
                          <w:pStyle w:val="Didascalia"/>
                          <w:rPr>
                            <w:noProof/>
                            <w:color w:val="000000" w:themeColor="text1"/>
                            <w:sz w:val="28"/>
                            <w:szCs w:val="20"/>
                          </w:rPr>
                        </w:pPr>
                        <w:bookmarkStart w:id="18" w:name="_Ref516654176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bookmarkEnd w:id="18"/>
                        <w:r>
                          <w:t xml:space="preserve">: </w:t>
                        </w:r>
                        <w:proofErr w:type="spellStart"/>
                        <w:r>
                          <w:t>LXTerminal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D2894">
        <w:t xml:space="preserve">To start the test, the operator </w:t>
      </w:r>
      <w:r w:rsidR="00F91413">
        <w:t>must</w:t>
      </w:r>
      <w:r w:rsidR="006D2894">
        <w:t xml:space="preserve"> click on TWIST icon</w:t>
      </w:r>
      <w:r w:rsidR="00F91413">
        <w:t>. After that the</w:t>
      </w:r>
      <w:r w:rsidR="003A5767" w:rsidRPr="00E74D6F">
        <w:t xml:space="preserve"> </w:t>
      </w:r>
      <w:proofErr w:type="spellStart"/>
      <w:r w:rsidR="002A1763" w:rsidRPr="00E74D6F">
        <w:t>LX</w:t>
      </w:r>
      <w:r w:rsidR="003A5767" w:rsidRPr="00E74D6F">
        <w:t>T</w:t>
      </w:r>
      <w:r w:rsidR="002A1763" w:rsidRPr="00E74D6F">
        <w:t>erminal</w:t>
      </w:r>
      <w:proofErr w:type="spellEnd"/>
      <w:r w:rsidR="002A1763" w:rsidRPr="00E74D6F">
        <w:t xml:space="preserve"> </w:t>
      </w:r>
      <w:r w:rsidR="006D2894">
        <w:t xml:space="preserve">showed </w:t>
      </w:r>
      <w:r w:rsidR="002A1763" w:rsidRPr="00E74D6F">
        <w:t>in</w:t>
      </w:r>
      <w:r w:rsidR="003A5767" w:rsidRPr="00E74D6F">
        <w:t xml:space="preserve"> </w:t>
      </w:r>
      <w:r w:rsidR="009C2EC0">
        <w:fldChar w:fldCharType="begin"/>
      </w:r>
      <w:r w:rsidR="009C2EC0">
        <w:instrText xml:space="preserve"> REF _Ref516654176 \h </w:instrText>
      </w:r>
      <w:r w:rsidR="009C2EC0">
        <w:fldChar w:fldCharType="separate"/>
      </w:r>
      <w:r w:rsidR="000B264B">
        <w:t xml:space="preserve">Figure </w:t>
      </w:r>
      <w:r w:rsidR="000B264B">
        <w:rPr>
          <w:noProof/>
        </w:rPr>
        <w:t>5</w:t>
      </w:r>
      <w:r w:rsidR="009C2EC0">
        <w:fldChar w:fldCharType="end"/>
      </w:r>
      <w:r w:rsidR="006D2894">
        <w:t xml:space="preserve"> will open</w:t>
      </w:r>
      <w:r w:rsidR="002A1763" w:rsidRPr="00E74D6F">
        <w:t xml:space="preserve">. </w:t>
      </w:r>
    </w:p>
    <w:p w14:paraId="53091387" w14:textId="77777777" w:rsidR="00797FD9" w:rsidRDefault="00797FD9" w:rsidP="002A1763">
      <w:pPr>
        <w:pStyle w:val="Paragrafoelenco"/>
      </w:pPr>
    </w:p>
    <w:p w14:paraId="1E3F0A58" w14:textId="77777777" w:rsidR="001831E6" w:rsidRDefault="006D2894" w:rsidP="001831E6">
      <w:pPr>
        <w:ind w:left="360" w:firstLine="15"/>
      </w:pPr>
      <w:r>
        <w:t xml:space="preserve">After </w:t>
      </w:r>
      <w:r w:rsidR="00F91413">
        <w:t>the</w:t>
      </w:r>
      <w:r w:rsidR="009C2EC0">
        <w:t xml:space="preserve"> i</w:t>
      </w:r>
      <w:r>
        <w:t>nstruments initialization phase,</w:t>
      </w:r>
      <w:r w:rsidR="003F3FED">
        <w:t xml:space="preserve"> the software ask</w:t>
      </w:r>
      <w:r w:rsidR="00F91413">
        <w:t>s</w:t>
      </w:r>
      <w:r w:rsidR="003F3FED">
        <w:t xml:space="preserve"> to</w:t>
      </w:r>
      <w:r>
        <w:t xml:space="preserve"> </w:t>
      </w:r>
      <w:r w:rsidR="003F3FED">
        <w:t xml:space="preserve">the user to </w:t>
      </w:r>
      <w:r>
        <w:t xml:space="preserve">select </w:t>
      </w:r>
      <w:r w:rsidR="00F91413">
        <w:t>three folder paths</w:t>
      </w:r>
      <w:r w:rsidR="003F3FED">
        <w:t>.</w:t>
      </w:r>
      <w:r>
        <w:t xml:space="preserve"> First, the operator </w:t>
      </w:r>
      <w:r w:rsidR="003F3FED">
        <w:t>choose</w:t>
      </w:r>
      <w:r w:rsidR="00F91413">
        <w:t>s</w:t>
      </w:r>
      <w:r>
        <w:t xml:space="preserve"> </w:t>
      </w:r>
      <w:r w:rsidR="00F91413">
        <w:t xml:space="preserve">the </w:t>
      </w:r>
      <w:r>
        <w:t>Step-file</w:t>
      </w:r>
      <w:r w:rsidR="003F3FED">
        <w:t xml:space="preserve"> path</w:t>
      </w:r>
      <w:r>
        <w:t xml:space="preserve"> as show in Figure 6.</w:t>
      </w:r>
    </w:p>
    <w:p w14:paraId="737CA5D0" w14:textId="77777777" w:rsidR="001F42B3" w:rsidRDefault="00074958" w:rsidP="001831E6">
      <w:pPr>
        <w:ind w:left="360" w:firstLine="15"/>
        <w:jc w:val="center"/>
      </w:pPr>
      <w:r w:rsidRPr="00E74D6F">
        <w:rPr>
          <w:noProof/>
        </w:rPr>
        <w:lastRenderedPageBreak/>
        <w:drawing>
          <wp:inline distT="0" distB="0" distL="0" distR="0" wp14:anchorId="28875324" wp14:editId="68E139AF">
            <wp:extent cx="4239491" cy="2512141"/>
            <wp:effectExtent l="0" t="0" r="8890" b="254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570" cy="252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0038" w14:textId="5AA0463F" w:rsidR="00074958" w:rsidRPr="00E74D6F" w:rsidRDefault="003F3FED" w:rsidP="003F3FED">
      <w:pPr>
        <w:pStyle w:val="Didascalia"/>
        <w:ind w:left="709"/>
      </w:pPr>
      <w:bookmarkStart w:id="19" w:name="_Ref516583291"/>
      <w:r>
        <w:t xml:space="preserve">                  </w:t>
      </w:r>
      <w:r w:rsidR="001F42B3">
        <w:t xml:space="preserve">Figure </w:t>
      </w:r>
      <w:r w:rsidR="001F42B3">
        <w:fldChar w:fldCharType="begin"/>
      </w:r>
      <w:r w:rsidR="001F42B3">
        <w:instrText xml:space="preserve"> SEQ Figure \* ARABIC </w:instrText>
      </w:r>
      <w:r w:rsidR="001F42B3">
        <w:fldChar w:fldCharType="separate"/>
      </w:r>
      <w:r w:rsidR="000B264B">
        <w:rPr>
          <w:noProof/>
        </w:rPr>
        <w:t>6</w:t>
      </w:r>
      <w:r w:rsidR="001F42B3">
        <w:fldChar w:fldCharType="end"/>
      </w:r>
      <w:bookmarkEnd w:id="19"/>
      <w:r w:rsidR="001F42B3">
        <w:t>: step-file choosing</w:t>
      </w:r>
    </w:p>
    <w:p w14:paraId="51FF2E4C" w14:textId="77777777" w:rsidR="009C2EC0" w:rsidRDefault="009C2EC0" w:rsidP="003F3FED"/>
    <w:p w14:paraId="459FFE2A" w14:textId="15E88D1F" w:rsidR="00F91413" w:rsidRDefault="00563465" w:rsidP="003F3FED"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331A22F" wp14:editId="236ECC3D">
                <wp:simplePos x="0" y="0"/>
                <wp:positionH relativeFrom="margin">
                  <wp:posOffset>750989</wp:posOffset>
                </wp:positionH>
                <wp:positionV relativeFrom="paragraph">
                  <wp:posOffset>3138218</wp:posOffset>
                </wp:positionV>
                <wp:extent cx="4581525" cy="2548255"/>
                <wp:effectExtent l="0" t="0" r="9525" b="4445"/>
                <wp:wrapTopAndBottom/>
                <wp:docPr id="79" name="Grup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2548255"/>
                          <a:chOff x="0" y="0"/>
                          <a:chExt cx="5546470" cy="3051810"/>
                        </a:xfrm>
                      </wpg:grpSpPr>
                      <pic:pic xmlns:pic="http://schemas.openxmlformats.org/drawingml/2006/picture">
                        <pic:nvPicPr>
                          <pic:cNvPr id="24" name="Immagine 2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2110" cy="28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" name="Casella di testo 78"/>
                        <wps:cNvSpPr txBox="1"/>
                        <wps:spPr>
                          <a:xfrm>
                            <a:off x="94995" y="2921000"/>
                            <a:ext cx="5451475" cy="130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3307BD" w14:textId="637BBD3B" w:rsidR="00D50D0D" w:rsidRPr="00F772D0" w:rsidRDefault="00D50D0D" w:rsidP="00F772D0">
                              <w:pPr>
                                <w:pStyle w:val="Didascalia"/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Picolog</w:t>
                              </w:r>
                              <w:proofErr w:type="spellEnd"/>
                              <w:r>
                                <w:t xml:space="preserve"> file-log destination choosing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31A22F" id="Gruppo 79" o:spid="_x0000_s1055" style="position:absolute;left:0;text-align:left;margin-left:59.15pt;margin-top:247.1pt;width:360.75pt;height:200.65pt;z-index:251758592;mso-position-horizontal-relative:margin;mso-position-vertical-relative:text;mso-width-relative:margin;mso-height-relative:margin" coordsize="55464,30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">
                <v:shape id="Immagine 24" o:spid="_x0000_s1056" type="#_x0000_t75" style="position:absolute;width:54521;height:28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">
                  <v:imagedata r:id="rId30" o:title=""/>
                </v:shape>
                <v:shape id="Casella di testo 78" o:spid="_x0000_s1057" type="#_x0000_t202" style="position:absolute;left:949;top:29210;width:54515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34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LqLPfjBAAAA2wAAAA8AAAAA&#10;AAAAAAAAAAAABwIAAGRycy9kb3ducmV2LnhtbFBLBQYAAAAAAwADALcAAAD1AgAAAAA=&#10;" stroked="f">
                  <v:textbox inset="0,0,0,0">
                    <w:txbxContent>
                      <w:p w14:paraId="423307BD" w14:textId="637BBD3B" w:rsidR="00D50D0D" w:rsidRPr="00F772D0" w:rsidRDefault="00D50D0D" w:rsidP="00F772D0">
                        <w:pPr>
                          <w:pStyle w:val="Didascalia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proofErr w:type="spellStart"/>
                        <w:r>
                          <w:t>Picolog</w:t>
                        </w:r>
                        <w:proofErr w:type="spellEnd"/>
                        <w:r>
                          <w:t xml:space="preserve"> file-log destination choosing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831E6"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4CB7039D" wp14:editId="6C9DF595">
                <wp:simplePos x="0" y="0"/>
                <wp:positionH relativeFrom="margin">
                  <wp:posOffset>688865</wp:posOffset>
                </wp:positionH>
                <wp:positionV relativeFrom="paragraph">
                  <wp:posOffset>618076</wp:posOffset>
                </wp:positionV>
                <wp:extent cx="4714240" cy="2350770"/>
                <wp:effectExtent l="0" t="0" r="0" b="0"/>
                <wp:wrapTopAndBottom/>
                <wp:docPr id="77" name="Gruppo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240" cy="2350770"/>
                          <a:chOff x="0" y="0"/>
                          <a:chExt cx="5668177" cy="2909636"/>
                        </a:xfrm>
                      </wpg:grpSpPr>
                      <pic:pic xmlns:pic="http://schemas.openxmlformats.org/drawingml/2006/picture">
                        <pic:nvPicPr>
                          <pic:cNvPr id="25" name="Immagine 2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365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6" name="Casella di testo 76"/>
                        <wps:cNvSpPr txBox="1"/>
                        <wps:spPr>
                          <a:xfrm>
                            <a:off x="207812" y="2778826"/>
                            <a:ext cx="5460365" cy="130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414763" w14:textId="56C4AD75" w:rsidR="00D50D0D" w:rsidRPr="003338A6" w:rsidRDefault="00D50D0D" w:rsidP="00F772D0">
                              <w:pPr>
                                <w:pStyle w:val="Didascalia"/>
                                <w:rPr>
                                  <w:noProof/>
                                  <w:color w:val="000000" w:themeColor="text1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 xml:space="preserve">:LD400P and QPX1220SP Log-files destination choosing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7039D" id="Gruppo 77" o:spid="_x0000_s1058" style="position:absolute;left:0;text-align:left;margin-left:54.25pt;margin-top:48.65pt;width:371.2pt;height:185.1pt;z-index:251755520;mso-position-horizontal-relative:margin;mso-position-vertical-relative:text;mso-width-relative:margin;mso-height-relative:margin" coordsize="56681,29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">
                <v:shape id="Immagine 25" o:spid="_x0000_s1059" type="#_x0000_t75" style="position:absolute;width:54603;height:2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">
                  <v:imagedata r:id="rId32" o:title=""/>
                </v:shape>
                <v:shape id="Casella di testo 76" o:spid="_x0000_s1060" type="#_x0000_t202" style="position:absolute;left:2078;top:27788;width:54603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42414763" w14:textId="56C4AD75" w:rsidR="00D50D0D" w:rsidRPr="003338A6" w:rsidRDefault="00D50D0D" w:rsidP="00F772D0">
                        <w:pPr>
                          <w:pStyle w:val="Didascalia"/>
                          <w:rPr>
                            <w:noProof/>
                            <w:color w:val="000000" w:themeColor="text1"/>
                            <w:szCs w:val="2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 xml:space="preserve">:LD400P and QPX1220SP Log-files destination choosing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91413">
        <w:t>Then</w:t>
      </w:r>
      <w:r w:rsidR="006D2894">
        <w:t xml:space="preserve">, the operator </w:t>
      </w:r>
      <w:r w:rsidR="003F3FED">
        <w:t>choose</w:t>
      </w:r>
      <w:r w:rsidR="00F91413">
        <w:t>s</w:t>
      </w:r>
      <w:r w:rsidR="006D2894">
        <w:t xml:space="preserve"> the </w:t>
      </w:r>
      <w:r w:rsidR="00F91413">
        <w:t>L</w:t>
      </w:r>
      <w:r w:rsidR="00AC0708">
        <w:t>og</w:t>
      </w:r>
      <w:r w:rsidR="00F91413">
        <w:t>-</w:t>
      </w:r>
      <w:r w:rsidR="00AC0708">
        <w:t>file</w:t>
      </w:r>
      <w:r w:rsidR="009C2EC0">
        <w:t>s</w:t>
      </w:r>
      <w:r w:rsidR="00AC0708">
        <w:t xml:space="preserve"> </w:t>
      </w:r>
      <w:r w:rsidR="003F3FED">
        <w:t>path</w:t>
      </w:r>
      <w:r w:rsidR="009C2EC0">
        <w:t>s</w:t>
      </w:r>
      <w:r w:rsidR="00F91413">
        <w:t xml:space="preserve"> </w:t>
      </w:r>
      <w:r w:rsidR="00AC0708">
        <w:t>for</w:t>
      </w:r>
      <w:r w:rsidR="00F91413">
        <w:t>:</w:t>
      </w:r>
      <w:r w:rsidR="00AC0708">
        <w:t xml:space="preserve"> </w:t>
      </w:r>
      <w:proofErr w:type="spellStart"/>
      <w:r w:rsidR="00AC0708">
        <w:t>TTi</w:t>
      </w:r>
      <w:proofErr w:type="spellEnd"/>
      <w:r w:rsidR="00AC0708">
        <w:t xml:space="preserve">-instruments and </w:t>
      </w:r>
      <w:proofErr w:type="spellStart"/>
      <w:r w:rsidR="00AC0708">
        <w:t>Picolog</w:t>
      </w:r>
      <w:proofErr w:type="spellEnd"/>
      <w:r w:rsidR="00AC0708">
        <w:t xml:space="preserve"> DAQ</w:t>
      </w:r>
      <w:r w:rsidR="003F3FED">
        <w:t xml:space="preserve"> as shown </w:t>
      </w:r>
      <w:r w:rsidR="00AC0708">
        <w:t>in</w:t>
      </w:r>
      <w:r w:rsidR="00F91413">
        <w:t xml:space="preserve"> Figure 7 and </w:t>
      </w:r>
      <w:r w:rsidR="00AC0708">
        <w:t>Figure 8</w:t>
      </w:r>
      <w:r w:rsidR="00F91413">
        <w:t xml:space="preserve">, respectively </w:t>
      </w:r>
    </w:p>
    <w:p w14:paraId="1248BF89" w14:textId="2B4BCC47" w:rsidR="00797FD9" w:rsidRPr="00284971" w:rsidRDefault="00725345" w:rsidP="00284971">
      <w:pPr>
        <w:pStyle w:val="Titolo2"/>
        <w:spacing w:line="360" w:lineRule="auto"/>
        <w:rPr>
          <w:rStyle w:val="Titolo4Carattere"/>
          <w:rFonts w:ascii="Times New Roman" w:hAnsi="Times New Roman"/>
          <w:b/>
          <w:color w:val="9D3511" w:themeColor="accent1" w:themeShade="BF"/>
          <w:sz w:val="28"/>
        </w:rPr>
      </w:pPr>
      <w:bookmarkStart w:id="20" w:name="_Toc526328382"/>
      <w:r w:rsidRPr="00284971">
        <w:rPr>
          <w:rStyle w:val="Titolo4Carattere"/>
          <w:rFonts w:ascii="Times New Roman" w:hAnsi="Times New Roman"/>
          <w:b/>
          <w:color w:val="9D3511" w:themeColor="accent1" w:themeShade="BF"/>
          <w:sz w:val="28"/>
        </w:rPr>
        <w:lastRenderedPageBreak/>
        <w:t>3.</w:t>
      </w:r>
      <w:r w:rsidR="00DA23BF" w:rsidRPr="00284971">
        <w:rPr>
          <w:rStyle w:val="Titolo4Carattere"/>
          <w:rFonts w:ascii="Times New Roman" w:hAnsi="Times New Roman"/>
          <w:b/>
          <w:color w:val="9D3511" w:themeColor="accent1" w:themeShade="BF"/>
          <w:sz w:val="28"/>
        </w:rPr>
        <w:t>3</w:t>
      </w:r>
      <w:r w:rsidRPr="00284971">
        <w:rPr>
          <w:rStyle w:val="Titolo4Carattere"/>
          <w:rFonts w:ascii="Times New Roman" w:hAnsi="Times New Roman"/>
          <w:b/>
          <w:color w:val="9D3511" w:themeColor="accent1" w:themeShade="BF"/>
          <w:sz w:val="28"/>
        </w:rPr>
        <w:t xml:space="preserve"> </w:t>
      </w:r>
      <w:r w:rsidR="00030387" w:rsidRPr="00284971">
        <w:rPr>
          <w:rStyle w:val="Titolo4Carattere"/>
          <w:rFonts w:ascii="Times New Roman" w:hAnsi="Times New Roman"/>
          <w:b/>
          <w:color w:val="9D3511" w:themeColor="accent1" w:themeShade="BF"/>
          <w:sz w:val="28"/>
        </w:rPr>
        <w:t>Periodic acquisition phase</w:t>
      </w:r>
      <w:bookmarkEnd w:id="20"/>
    </w:p>
    <w:p w14:paraId="0BE8A1D8" w14:textId="2F5AC3EC" w:rsidR="00DA23BF" w:rsidRDefault="00DA23BF" w:rsidP="00030387">
      <w:r>
        <w:t xml:space="preserve">After starting phase operations, the </w:t>
      </w:r>
      <w:r w:rsidR="00AB15F1">
        <w:t>program</w:t>
      </w:r>
      <w:r>
        <w:t xml:space="preserve"> enters in the periodic acquisition of voltage, current and temperature of the cell under test. During this phase, the Graphical User Interfaces (GUI) represented in </w:t>
      </w:r>
      <w:r>
        <w:fldChar w:fldCharType="begin"/>
      </w:r>
      <w:r>
        <w:instrText xml:space="preserve"> REF _Ref526260327 \h </w:instrText>
      </w:r>
      <w:r>
        <w:fldChar w:fldCharType="separate"/>
      </w:r>
      <w:r w:rsidR="000B264B">
        <w:t xml:space="preserve">Figure </w:t>
      </w:r>
      <w:r w:rsidR="000B264B">
        <w:rPr>
          <w:noProof/>
        </w:rPr>
        <w:t>9</w:t>
      </w:r>
      <w:r>
        <w:fldChar w:fldCharType="end"/>
      </w:r>
      <w:r>
        <w:t xml:space="preserve"> are opened.</w:t>
      </w:r>
    </w:p>
    <w:p w14:paraId="234D332F" w14:textId="77777777" w:rsidR="00563465" w:rsidRDefault="00563465" w:rsidP="00563465">
      <w:pPr>
        <w:pStyle w:val="Titolo3"/>
      </w:pPr>
    </w:p>
    <w:p w14:paraId="65822A17" w14:textId="14DE40DE" w:rsidR="00DA23BF" w:rsidRDefault="00DA23BF" w:rsidP="00DA23BF">
      <w:pPr>
        <w:rPr>
          <w:bCs/>
          <w:smallCaps/>
          <w:u w:val="single"/>
        </w:rPr>
      </w:pPr>
      <w:r>
        <w:rPr>
          <w:noProof/>
        </w:rPr>
        <mc:AlternateContent>
          <mc:Choice Requires="wpg">
            <w:drawing>
              <wp:inline distT="0" distB="0" distL="0" distR="0" wp14:anchorId="5C468C8F" wp14:editId="02E34287">
                <wp:extent cx="6372944" cy="2475781"/>
                <wp:effectExtent l="0" t="0" r="8890" b="1270"/>
                <wp:docPr id="82" name="Grup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944" cy="2475781"/>
                          <a:chOff x="0" y="0"/>
                          <a:chExt cx="6885559" cy="2629557"/>
                        </a:xfrm>
                      </wpg:grpSpPr>
                      <wpg:grpSp>
                        <wpg:cNvPr id="45" name="Gruppo 45"/>
                        <wpg:cNvGrpSpPr/>
                        <wpg:grpSpPr>
                          <a:xfrm>
                            <a:off x="0" y="0"/>
                            <a:ext cx="6440022" cy="2456815"/>
                            <a:chOff x="0" y="0"/>
                            <a:chExt cx="6440070" cy="2457098"/>
                          </a:xfrm>
                        </wpg:grpSpPr>
                        <pic:pic xmlns:pic="http://schemas.openxmlformats.org/drawingml/2006/picture">
                          <pic:nvPicPr>
                            <pic:cNvPr id="26" name="Immagin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3418" y="0"/>
                              <a:ext cx="5753735" cy="2216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4" name="Gruppo 44"/>
                          <wpg:cNvGrpSpPr/>
                          <wpg:grpSpPr>
                            <a:xfrm>
                              <a:off x="0" y="774154"/>
                              <a:ext cx="6440070" cy="1682944"/>
                              <a:chOff x="0" y="0"/>
                              <a:chExt cx="6440070" cy="1682944"/>
                            </a:xfrm>
                          </wpg:grpSpPr>
                          <wps:wsp>
                            <wps:cNvPr id="6" name="Callout: freccia a destra 6"/>
                            <wps:cNvSpPr/>
                            <wps:spPr>
                              <a:xfrm>
                                <a:off x="0" y="0"/>
                                <a:ext cx="365760" cy="245745"/>
                              </a:xfrm>
                              <a:prstGeom prst="rightArrowCallout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55712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6B6B98" w14:textId="77777777" w:rsidR="00D50D0D" w:rsidRPr="00725345" w:rsidRDefault="00D50D0D" w:rsidP="0072534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25345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Callout: freccia a destra 8"/>
                            <wps:cNvSpPr/>
                            <wps:spPr>
                              <a:xfrm>
                                <a:off x="291711" y="488054"/>
                                <a:ext cx="365760" cy="245745"/>
                              </a:xfrm>
                              <a:prstGeom prst="rightArrowCallout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55712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DD0781" w14:textId="77777777" w:rsidR="00D50D0D" w:rsidRPr="00725345" w:rsidRDefault="00D50D0D" w:rsidP="0072534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Callout: freccia a destra 9"/>
                            <wps:cNvSpPr/>
                            <wps:spPr>
                              <a:xfrm>
                                <a:off x="291711" y="852693"/>
                                <a:ext cx="365760" cy="245745"/>
                              </a:xfrm>
                              <a:prstGeom prst="rightArrowCallout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55712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A85909" w14:textId="77777777" w:rsidR="00D50D0D" w:rsidRPr="00725345" w:rsidRDefault="00D50D0D" w:rsidP="0072534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Callout: freccia a sinistra 10"/>
                            <wps:cNvSpPr/>
                            <wps:spPr>
                              <a:xfrm>
                                <a:off x="5710793" y="61708"/>
                                <a:ext cx="353419" cy="222885"/>
                              </a:xfrm>
                              <a:prstGeom prst="leftArrowCallout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54752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D2F0AF" w14:textId="77777777" w:rsidR="00D50D0D" w:rsidRPr="004456E6" w:rsidRDefault="00D50D0D" w:rsidP="009C6DD4">
                                  <w:pP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4456E6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Callout: freccia a sinistra 11"/>
                            <wps:cNvSpPr/>
                            <wps:spPr>
                              <a:xfrm>
                                <a:off x="5722013" y="532933"/>
                                <a:ext cx="353419" cy="222885"/>
                              </a:xfrm>
                              <a:prstGeom prst="leftArrowCallout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54752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868ADA" w14:textId="77777777" w:rsidR="00D50D0D" w:rsidRPr="004456E6" w:rsidRDefault="00D50D0D" w:rsidP="00EE6794">
                                  <w:pP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4456E6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Callout: freccia in su 38"/>
                            <wps:cNvSpPr/>
                            <wps:spPr>
                              <a:xfrm>
                                <a:off x="4375657" y="1374405"/>
                                <a:ext cx="224393" cy="308539"/>
                              </a:xfrm>
                              <a:prstGeom prst="up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F9CB8A" w14:textId="77777777" w:rsidR="00D50D0D" w:rsidRPr="00EE6794" w:rsidRDefault="00D50D0D" w:rsidP="00EE6794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4456E6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  <w:r w:rsidRPr="004456E6">
                                    <w:rPr>
                                      <w:noProof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drawing>
                                      <wp:inline distT="0" distB="0" distL="0" distR="0" wp14:anchorId="2E1A750B" wp14:editId="4808F42D">
                                        <wp:extent cx="28575" cy="20159"/>
                                        <wp:effectExtent l="0" t="0" r="0" b="0"/>
                                        <wp:docPr id="53" name="Immagine 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" cy="201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Callout: freccia a sinistra 42"/>
                            <wps:cNvSpPr/>
                            <wps:spPr>
                              <a:xfrm>
                                <a:off x="6086651" y="1189281"/>
                                <a:ext cx="353419" cy="222885"/>
                              </a:xfrm>
                              <a:prstGeom prst="leftArrowCallout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54752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FF34EA" w14:textId="77777777" w:rsidR="00D50D0D" w:rsidRPr="004456E6" w:rsidRDefault="00D50D0D" w:rsidP="004456E6">
                                  <w:pP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4456E6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Callout: freccia in giù 43"/>
                            <wps:cNvSpPr/>
                            <wps:spPr>
                              <a:xfrm>
                                <a:off x="4364437" y="145856"/>
                                <a:ext cx="235612" cy="319518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DE8EF7" w14:textId="77777777" w:rsidR="00D50D0D" w:rsidRPr="004456E6" w:rsidRDefault="00D50D0D" w:rsidP="004456E6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4456E6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14:textOutline w14:w="9525" w14:cap="rnd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1" name="Casella di testo 81"/>
                        <wps:cNvSpPr txBox="1"/>
                        <wps:spPr>
                          <a:xfrm>
                            <a:off x="446551" y="2441552"/>
                            <a:ext cx="6439008" cy="1880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0CD9FD" w14:textId="6D3EF550" w:rsidR="00D50D0D" w:rsidRDefault="00D50D0D" w:rsidP="00DA23BF">
                              <w:pPr>
                                <w:pStyle w:val="Didascalia"/>
                                <w:jc w:val="left"/>
                              </w:pPr>
                              <w:bookmarkStart w:id="21" w:name="_Ref526260327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bookmarkEnd w:id="21"/>
                              <w:r>
                                <w:t>: GUI interface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68C8F" id="Gruppo 82" o:spid="_x0000_s1061" style="width:501.8pt;height:194.95pt;mso-position-horizontal-relative:char;mso-position-vertical-relative:line" coordsize="68855,26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">
                <v:group id="Gruppo 45" o:spid="_x0000_s1062" style="position:absolute;width:64400;height:24568" coordsize="64400,24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Immagine 26" o:spid="_x0000_s1063" type="#_x0000_t75" style="position:absolute;left:3534;width:57537;height:2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">
                    <v:imagedata r:id="rId35" o:title=""/>
                  </v:shape>
                  <v:group id="Gruppo 44" o:spid="_x0000_s1064" style="position:absolute;top:7741;width:64400;height:16829" coordsize="64400,1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shape id="Callout: freccia a destra 6" o:spid="_x0000_s1065" type="#_x0000_t78" style="position:absolute;width:3657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" adj="12034,,17972" fillcolor="#d34817 [3204]" strokecolor="#68230b [1604]" strokeweight="1pt">
                      <v:textbox>
                        <w:txbxContent>
                          <w:p w14:paraId="736B6B98" w14:textId="77777777" w:rsidR="00D50D0D" w:rsidRPr="00725345" w:rsidRDefault="00D50D0D" w:rsidP="0072534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25345"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Callout: freccia a destra 8" o:spid="_x0000_s1066" type="#_x0000_t78" style="position:absolute;left:2917;top:4880;width:3657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" adj="12034,,17972" fillcolor="#d34817 [3204]" strokecolor="#68230b [1604]" strokeweight="1pt">
                      <v:textbox>
                        <w:txbxContent>
                          <w:p w14:paraId="06DD0781" w14:textId="77777777" w:rsidR="00D50D0D" w:rsidRPr="00725345" w:rsidRDefault="00D50D0D" w:rsidP="0072534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Callout: freccia a destra 9" o:spid="_x0000_s1067" type="#_x0000_t78" style="position:absolute;left:2917;top:8526;width:3657;height:2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" adj="12034,,17972" fillcolor="#d34817 [3204]" strokecolor="#68230b [1604]" strokeweight="1pt">
                      <v:textbox>
                        <w:txbxContent>
                          <w:p w14:paraId="7FA85909" w14:textId="77777777" w:rsidR="00D50D0D" w:rsidRPr="00725345" w:rsidRDefault="00D50D0D" w:rsidP="0072534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Callout: freccia a sinistra 10" o:spid="_x0000_s1068" type="#_x0000_t77" style="position:absolute;left:57107;top:617;width:3535;height:2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" adj="9774,,3406" fillcolor="#d34817 [3204]" strokecolor="#68230b [1604]" strokeweight="1pt">
                      <v:textbox>
                        <w:txbxContent>
                          <w:p w14:paraId="7BD2F0AF" w14:textId="77777777" w:rsidR="00D50D0D" w:rsidRPr="004456E6" w:rsidRDefault="00D50D0D" w:rsidP="009C6DD4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456E6"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Callout: freccia a sinistra 11" o:spid="_x0000_s1069" type="#_x0000_t77" style="position:absolute;left:57220;top:5329;width:3534;height:2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" adj="9774,,3406" fillcolor="#d34817 [3204]" strokecolor="#68230b [1604]" strokeweight="1pt">
                      <v:textbox>
                        <w:txbxContent>
                          <w:p w14:paraId="4E868ADA" w14:textId="77777777" w:rsidR="00D50D0D" w:rsidRPr="004456E6" w:rsidRDefault="00D50D0D" w:rsidP="00EE6794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456E6"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type id="_x0000_t79" coordsize="21600,21600" o:spt="79" adj="7200,5400,3600,8100" path="m0@0l@3@0@3@2@1@2,10800,0@4@2@5@2@5@0,21600@0,21600,21600,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sum 21600 0 #1"/>
                        <v:f eqn="sum 21600 0 #3"/>
                        <v:f eqn="sum #0 21600 0"/>
                        <v:f eqn="prod @6 1 2"/>
                      </v:formulas>
                      <v:path o:connecttype="custom" o:connectlocs="10800,0;0,@7;10800,21600;21600,@7" o:connectangles="270,180,90,0" textboxrect="0,@0,21600,21600"/>
                      <v:handles>
                        <v:h position="topLeft,#0" yrange="@2,21600"/>
                        <v:h position="#1,topLeft" xrange="0,@3"/>
                        <v:h position="#3,#2" xrange="@1,10800" yrange="0,@0"/>
                      </v:handles>
                    </v:shapetype>
                    <v:shape id="Callout: freccia in su 38" o:spid="_x0000_s1070" type="#_x0000_t79" style="position:absolute;left:43756;top:13744;width:2244;height:3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" adj="7565,,3927" fillcolor="#d34817 [3204]" strokecolor="#68230b [1604]" strokeweight="1pt">
                      <v:textbox>
                        <w:txbxContent>
                          <w:p w14:paraId="2BF9CB8A" w14:textId="77777777" w:rsidR="00D50D0D" w:rsidRPr="00EE6794" w:rsidRDefault="00D50D0D" w:rsidP="00EE6794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4456E6"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4456E6">
                              <w:rPr>
                                <w:noProof/>
                                <w:color w:val="FFFFFF" w:themeColor="background1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E1A750B" wp14:editId="4808F42D">
                                  <wp:extent cx="28575" cy="20159"/>
                                  <wp:effectExtent l="0" t="0" r="0" b="0"/>
                                  <wp:docPr id="53" name="Immagin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" cy="201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Callout: freccia a sinistra 42" o:spid="_x0000_s1071" type="#_x0000_t77" style="position:absolute;left:60866;top:11892;width:3534;height:2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" adj="9774,,3406" fillcolor="#d34817 [3204]" strokecolor="#68230b [1604]" strokeweight="1pt">
                      <v:textbox>
                        <w:txbxContent>
                          <w:p w14:paraId="56FF34EA" w14:textId="77777777" w:rsidR="00D50D0D" w:rsidRPr="004456E6" w:rsidRDefault="00D50D0D" w:rsidP="004456E6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456E6"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type id="_x0000_t80" coordsize="21600,21600" o:spt="80" adj="14400,5400,18000,8100" path="m,l21600,,21600@0@5@0@5@2@4@2,10800,21600@1@2@3@2@3@0,0@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sum 21600 0 #1"/>
                        <v:f eqn="sum 21600 0 #3"/>
                        <v:f eqn="prod #0 1 2"/>
                      </v:formulas>
                      <v:path o:connecttype="custom" o:connectlocs="10800,0;0,@6;10800,21600;21600,@6" o:connectangles="270,180,90,0" textboxrect="0,0,21600,@0"/>
                      <v:handles>
                        <v:h position="topLeft,#0" yrange="0,@2"/>
                        <v:h position="#1,bottomRight" xrange="0,@3"/>
                        <v:h position="#3,#2" xrange="@1,10800" yrange="@0,21600"/>
                      </v:handles>
                    </v:shapetype>
                    <v:shape id="Callout: freccia in giù 43" o:spid="_x0000_s1072" type="#_x0000_t80" style="position:absolute;left:43644;top:1458;width:2356;height:3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" adj="14035,,17618" fillcolor="#d34817 [3204]" strokecolor="#68230b [1604]" strokeweight="1pt">
                      <v:textbox>
                        <w:txbxContent>
                          <w:p w14:paraId="1BDE8EF7" w14:textId="77777777" w:rsidR="00D50D0D" w:rsidRPr="004456E6" w:rsidRDefault="00D50D0D" w:rsidP="004456E6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456E6">
                              <w:rPr>
                                <w:color w:val="FFFFFF" w:themeColor="background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</v:group>
                <v:shape id="Casella di testo 81" o:spid="_x0000_s1073" type="#_x0000_t202" style="position:absolute;left:4465;top:24415;width:64390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" stroked="f">
                  <v:textbox inset="0,0,0,0">
                    <w:txbxContent>
                      <w:p w14:paraId="000CD9FD" w14:textId="6D3EF550" w:rsidR="00D50D0D" w:rsidRDefault="00D50D0D" w:rsidP="00DA23BF">
                        <w:pPr>
                          <w:pStyle w:val="Didascalia"/>
                          <w:jc w:val="left"/>
                        </w:pPr>
                        <w:bookmarkStart w:id="22" w:name="_Ref526260327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bookmarkEnd w:id="22"/>
                        <w:r>
                          <w:t>: GUI interface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Tabellaelenco2-colore3"/>
        <w:tblpPr w:leftFromText="141" w:rightFromText="141" w:vertAnchor="text" w:tblpY="195"/>
        <w:tblW w:w="9072" w:type="dxa"/>
        <w:tblLook w:val="04A0" w:firstRow="1" w:lastRow="0" w:firstColumn="1" w:lastColumn="0" w:noHBand="0" w:noVBand="1"/>
      </w:tblPr>
      <w:tblGrid>
        <w:gridCol w:w="567"/>
        <w:gridCol w:w="8505"/>
      </w:tblGrid>
      <w:tr w:rsidR="00DA23BF" w:rsidRPr="00E74D6F" w14:paraId="4731AEBB" w14:textId="77777777" w:rsidTr="00DA2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D9594A3" w14:textId="77777777" w:rsidR="00DA23BF" w:rsidRPr="00E74D6F" w:rsidRDefault="00DA23BF" w:rsidP="00DA23BF">
            <w:pPr>
              <w:pStyle w:val="Nessunaspaziatura"/>
              <w:jc w:val="center"/>
              <w:rPr>
                <w:sz w:val="24"/>
                <w:szCs w:val="24"/>
              </w:rPr>
            </w:pPr>
            <w:r w:rsidRPr="00E74D6F">
              <w:rPr>
                <w:sz w:val="24"/>
                <w:szCs w:val="24"/>
              </w:rPr>
              <w:t>1</w:t>
            </w:r>
          </w:p>
        </w:tc>
        <w:tc>
          <w:tcPr>
            <w:tcW w:w="8505" w:type="dxa"/>
          </w:tcPr>
          <w:p w14:paraId="7E741AB6" w14:textId="77777777" w:rsidR="00DA23BF" w:rsidRPr="00E74D6F" w:rsidRDefault="00DA23BF" w:rsidP="00DA23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Identifier number of the step-file raw in execution</w:t>
            </w:r>
          </w:p>
        </w:tc>
      </w:tr>
      <w:tr w:rsidR="00DA23BF" w:rsidRPr="00E74D6F" w14:paraId="1DDA3524" w14:textId="77777777" w:rsidTr="00DA2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8090417" w14:textId="77777777" w:rsidR="00DA23BF" w:rsidRPr="00E74D6F" w:rsidRDefault="00DA23BF" w:rsidP="00DA23BF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2</w:t>
            </w:r>
          </w:p>
        </w:tc>
        <w:tc>
          <w:tcPr>
            <w:tcW w:w="8505" w:type="dxa"/>
          </w:tcPr>
          <w:p w14:paraId="6CEEBD1F" w14:textId="77777777" w:rsidR="00DA23BF" w:rsidRPr="00E74D6F" w:rsidRDefault="00DA23BF" w:rsidP="00DA2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Real-time cell measurement done by </w:t>
            </w:r>
            <w:proofErr w:type="spellStart"/>
            <w:r w:rsidR="00030387">
              <w:rPr>
                <w:szCs w:val="24"/>
              </w:rPr>
              <w:t>TTi</w:t>
            </w:r>
            <w:proofErr w:type="spellEnd"/>
            <w:r w:rsidR="00030387">
              <w:rPr>
                <w:szCs w:val="24"/>
              </w:rPr>
              <w:t>-instruments</w:t>
            </w:r>
          </w:p>
        </w:tc>
      </w:tr>
      <w:tr w:rsidR="00DA23BF" w:rsidRPr="00E74D6F" w14:paraId="4C574148" w14:textId="77777777" w:rsidTr="00DA2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73568B0" w14:textId="77777777" w:rsidR="00DA23BF" w:rsidRPr="00E74D6F" w:rsidRDefault="00DA23BF" w:rsidP="00DA23BF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3</w:t>
            </w:r>
          </w:p>
        </w:tc>
        <w:tc>
          <w:tcPr>
            <w:tcW w:w="8505" w:type="dxa"/>
          </w:tcPr>
          <w:p w14:paraId="36FE1423" w14:textId="77777777" w:rsidR="00DA23BF" w:rsidRPr="006726D8" w:rsidRDefault="00DA23BF" w:rsidP="00DA2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Time information and temperature measurement</w:t>
            </w:r>
            <w:r w:rsidR="00030387">
              <w:rPr>
                <w:szCs w:val="24"/>
              </w:rPr>
              <w:t>s</w:t>
            </w:r>
            <w:r>
              <w:rPr>
                <w:szCs w:val="24"/>
              </w:rPr>
              <w:t xml:space="preserve"> </w:t>
            </w:r>
            <w:r w:rsidR="00030387">
              <w:rPr>
                <w:szCs w:val="24"/>
              </w:rPr>
              <w:t>provide</w:t>
            </w:r>
            <w:r>
              <w:rPr>
                <w:szCs w:val="24"/>
              </w:rPr>
              <w:t xml:space="preserve"> by </w:t>
            </w:r>
            <w:proofErr w:type="spellStart"/>
            <w:r>
              <w:rPr>
                <w:szCs w:val="24"/>
              </w:rPr>
              <w:t>Picolog</w:t>
            </w:r>
            <w:proofErr w:type="spellEnd"/>
            <w:r>
              <w:rPr>
                <w:szCs w:val="24"/>
              </w:rPr>
              <w:t xml:space="preserve"> </w:t>
            </w:r>
            <w:r w:rsidRPr="006726D8">
              <w:rPr>
                <w:szCs w:val="24"/>
              </w:rPr>
              <w:t>DAQ</w:t>
            </w:r>
          </w:p>
        </w:tc>
      </w:tr>
      <w:tr w:rsidR="00DA23BF" w:rsidRPr="00E74D6F" w14:paraId="54B8F091" w14:textId="77777777" w:rsidTr="00DA2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A703455" w14:textId="77777777" w:rsidR="00DA23BF" w:rsidRPr="00E74D6F" w:rsidRDefault="00DA23BF" w:rsidP="00DA23BF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4</w:t>
            </w:r>
          </w:p>
        </w:tc>
        <w:tc>
          <w:tcPr>
            <w:tcW w:w="8505" w:type="dxa"/>
          </w:tcPr>
          <w:p w14:paraId="4D947E2A" w14:textId="77777777" w:rsidR="00DA23BF" w:rsidRPr="00E74D6F" w:rsidRDefault="00DA23BF" w:rsidP="00DA2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Test starting Date and Time</w:t>
            </w:r>
            <w:r w:rsidR="00030387">
              <w:rPr>
                <w:szCs w:val="24"/>
              </w:rPr>
              <w:t xml:space="preserve"> in </w:t>
            </w:r>
            <w:proofErr w:type="spellStart"/>
            <w:r w:rsidR="00030387">
              <w:rPr>
                <w:szCs w:val="24"/>
              </w:rPr>
              <w:t>hh:mm:ss</w:t>
            </w:r>
            <w:proofErr w:type="spellEnd"/>
          </w:p>
        </w:tc>
      </w:tr>
      <w:tr w:rsidR="00DA23BF" w:rsidRPr="00E74D6F" w14:paraId="57D339E4" w14:textId="77777777" w:rsidTr="00DA2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5F1C650" w14:textId="77777777" w:rsidR="00DA23BF" w:rsidRPr="00E74D6F" w:rsidRDefault="00DA23BF" w:rsidP="00DA23BF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5</w:t>
            </w:r>
          </w:p>
        </w:tc>
        <w:tc>
          <w:tcPr>
            <w:tcW w:w="8505" w:type="dxa"/>
          </w:tcPr>
          <w:p w14:paraId="3751CA86" w14:textId="77777777" w:rsidR="00DA23BF" w:rsidRPr="00E74D6F" w:rsidRDefault="00DA23BF" w:rsidP="00DA2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Remaining time before </w:t>
            </w:r>
            <w:r w:rsidR="00030387">
              <w:rPr>
                <w:szCs w:val="24"/>
              </w:rPr>
              <w:t>the current</w:t>
            </w:r>
            <w:r>
              <w:rPr>
                <w:szCs w:val="24"/>
              </w:rPr>
              <w:t xml:space="preserve"> step ending.</w:t>
            </w:r>
          </w:p>
        </w:tc>
      </w:tr>
      <w:tr w:rsidR="00DA23BF" w:rsidRPr="00E74D6F" w14:paraId="59CE18F6" w14:textId="77777777" w:rsidTr="00DA2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D60B70B" w14:textId="77777777" w:rsidR="00DA23BF" w:rsidRPr="00E74D6F" w:rsidRDefault="00DA23BF" w:rsidP="00DA23BF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6</w:t>
            </w:r>
          </w:p>
        </w:tc>
        <w:tc>
          <w:tcPr>
            <w:tcW w:w="8505" w:type="dxa"/>
          </w:tcPr>
          <w:p w14:paraId="625B0B51" w14:textId="77777777" w:rsidR="00DA23BF" w:rsidRPr="00E74D6F" w:rsidRDefault="00030387" w:rsidP="00DA2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030387">
              <w:rPr>
                <w:i/>
                <w:szCs w:val="24"/>
              </w:rPr>
              <w:t>Running?</w:t>
            </w:r>
            <w:r w:rsidR="00DA23BF">
              <w:rPr>
                <w:szCs w:val="24"/>
              </w:rPr>
              <w:t xml:space="preserve"> </w:t>
            </w:r>
            <w:r>
              <w:rPr>
                <w:szCs w:val="24"/>
              </w:rPr>
              <w:t>LED indicates</w:t>
            </w:r>
            <w:r w:rsidR="00DA23BF">
              <w:rPr>
                <w:szCs w:val="24"/>
              </w:rPr>
              <w:t xml:space="preserve"> the test executing </w:t>
            </w:r>
            <w:r>
              <w:rPr>
                <w:szCs w:val="24"/>
              </w:rPr>
              <w:t>state of the test: if GREEN the test is still running; if RED t</w:t>
            </w:r>
            <w:r w:rsidR="00DA23BF">
              <w:rPr>
                <w:szCs w:val="24"/>
              </w:rPr>
              <w:t>he test is stopped.</w:t>
            </w:r>
          </w:p>
        </w:tc>
      </w:tr>
      <w:tr w:rsidR="00DA23BF" w:rsidRPr="00E74D6F" w14:paraId="0F804697" w14:textId="77777777" w:rsidTr="00DA2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2A07CD8" w14:textId="77777777" w:rsidR="00DA23BF" w:rsidRPr="00E74D6F" w:rsidRDefault="00DA23BF" w:rsidP="00DA23BF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7</w:t>
            </w:r>
          </w:p>
        </w:tc>
        <w:tc>
          <w:tcPr>
            <w:tcW w:w="8505" w:type="dxa"/>
          </w:tcPr>
          <w:p w14:paraId="71E23E63" w14:textId="77777777" w:rsidR="00DA23BF" w:rsidRPr="00E74D6F" w:rsidRDefault="00030387" w:rsidP="00DA2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 w:rsidRPr="00030387">
              <w:rPr>
                <w:i/>
                <w:szCs w:val="24"/>
              </w:rPr>
              <w:t>Allright</w:t>
            </w:r>
            <w:proofErr w:type="spellEnd"/>
            <w:r w:rsidRPr="00030387">
              <w:rPr>
                <w:i/>
                <w:szCs w:val="24"/>
              </w:rPr>
              <w:t>?</w:t>
            </w:r>
            <w:r>
              <w:rPr>
                <w:szCs w:val="24"/>
              </w:rPr>
              <w:t xml:space="preserve"> LED indicates the presence of </w:t>
            </w:r>
            <w:r w:rsidR="00DA23BF">
              <w:rPr>
                <w:szCs w:val="24"/>
              </w:rPr>
              <w:t xml:space="preserve">SW/HW </w:t>
            </w:r>
            <w:r>
              <w:rPr>
                <w:szCs w:val="24"/>
              </w:rPr>
              <w:t>e</w:t>
            </w:r>
            <w:r w:rsidR="00DA23BF">
              <w:rPr>
                <w:szCs w:val="24"/>
              </w:rPr>
              <w:t xml:space="preserve">rror: if </w:t>
            </w:r>
            <w:r>
              <w:rPr>
                <w:szCs w:val="24"/>
              </w:rPr>
              <w:t xml:space="preserve">GREEN </w:t>
            </w:r>
            <w:r w:rsidR="00DA23BF">
              <w:rPr>
                <w:szCs w:val="24"/>
              </w:rPr>
              <w:t>any error</w:t>
            </w:r>
            <w:r>
              <w:rPr>
                <w:szCs w:val="24"/>
              </w:rPr>
              <w:t>s</w:t>
            </w:r>
            <w:r w:rsidR="00DA23BF">
              <w:rPr>
                <w:szCs w:val="24"/>
              </w:rPr>
              <w:t xml:space="preserve"> </w:t>
            </w:r>
            <w:r>
              <w:rPr>
                <w:szCs w:val="24"/>
              </w:rPr>
              <w:t>are</w:t>
            </w:r>
            <w:r w:rsidR="00DA23BF">
              <w:rPr>
                <w:szCs w:val="24"/>
              </w:rPr>
              <w:t xml:space="preserve"> still happened else, if </w:t>
            </w:r>
            <w:r>
              <w:rPr>
                <w:szCs w:val="24"/>
              </w:rPr>
              <w:t>RED</w:t>
            </w:r>
            <w:r w:rsidR="00DA23BF">
              <w:rPr>
                <w:szCs w:val="24"/>
              </w:rPr>
              <w:t xml:space="preserve"> an error is occurred. </w:t>
            </w:r>
          </w:p>
        </w:tc>
      </w:tr>
      <w:tr w:rsidR="00DA23BF" w:rsidRPr="00E74D6F" w14:paraId="1F8DCFF0" w14:textId="77777777" w:rsidTr="00DA2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720D49D" w14:textId="77777777" w:rsidR="00DA23BF" w:rsidRPr="00E74D6F" w:rsidRDefault="00DA23BF" w:rsidP="00DA23BF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8</w:t>
            </w:r>
          </w:p>
        </w:tc>
        <w:tc>
          <w:tcPr>
            <w:tcW w:w="8505" w:type="dxa"/>
          </w:tcPr>
          <w:p w14:paraId="518968FF" w14:textId="77777777" w:rsidR="00DA23BF" w:rsidRPr="00E74D6F" w:rsidRDefault="00DA23BF" w:rsidP="00DA2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Step number indicator</w:t>
            </w:r>
            <w:r w:rsidR="00030387">
              <w:rPr>
                <w:szCs w:val="24"/>
              </w:rPr>
              <w:t>s</w:t>
            </w:r>
          </w:p>
        </w:tc>
      </w:tr>
    </w:tbl>
    <w:p w14:paraId="1E6EE0BD" w14:textId="77777777" w:rsidR="00DA23BF" w:rsidRDefault="00DA23BF" w:rsidP="00DA23BF">
      <w:pPr>
        <w:rPr>
          <w:rStyle w:val="Titolo3Carattere"/>
          <w:b w:val="0"/>
          <w:color w:val="9D3511" w:themeColor="accent1" w:themeShade="BF"/>
        </w:rPr>
      </w:pPr>
      <w:r>
        <w:rPr>
          <w:rStyle w:val="Titolo3Carattere"/>
          <w:b w:val="0"/>
          <w:color w:val="9D3511" w:themeColor="accent1" w:themeShade="BF"/>
        </w:rPr>
        <w:br w:type="page"/>
      </w:r>
    </w:p>
    <w:p w14:paraId="1EB06F21" w14:textId="3A6FDA7A" w:rsidR="000E298D" w:rsidRPr="00E74D6F" w:rsidRDefault="000E298D" w:rsidP="003A5767">
      <w:pPr>
        <w:pStyle w:val="Titolo2"/>
        <w:spacing w:line="360" w:lineRule="auto"/>
        <w:rPr>
          <w:rStyle w:val="Titolo3Carattere"/>
          <w:b/>
          <w:color w:val="9D3511" w:themeColor="accent1" w:themeShade="BF"/>
          <w:u w:val="single"/>
        </w:rPr>
      </w:pPr>
      <w:bookmarkStart w:id="23" w:name="_Toc526328383"/>
      <w:r w:rsidRPr="00E74D6F">
        <w:rPr>
          <w:rStyle w:val="Titolo3Carattere"/>
          <w:b/>
          <w:color w:val="9D3511" w:themeColor="accent1" w:themeShade="BF"/>
        </w:rPr>
        <w:lastRenderedPageBreak/>
        <w:t>3.</w:t>
      </w:r>
      <w:r w:rsidR="00284971">
        <w:rPr>
          <w:rStyle w:val="Titolo3Carattere"/>
          <w:b/>
          <w:color w:val="9D3511" w:themeColor="accent1" w:themeShade="BF"/>
        </w:rPr>
        <w:t>4</w:t>
      </w:r>
      <w:r w:rsidRPr="00E74D6F">
        <w:rPr>
          <w:rStyle w:val="Titolo3Carattere"/>
          <w:b/>
          <w:color w:val="9D3511" w:themeColor="accent1" w:themeShade="BF"/>
        </w:rPr>
        <w:t xml:space="preserve"> </w:t>
      </w:r>
      <w:r w:rsidR="008203C0">
        <w:rPr>
          <w:rStyle w:val="Titolo3Carattere"/>
          <w:b/>
          <w:color w:val="9D3511" w:themeColor="accent1" w:themeShade="BF"/>
        </w:rPr>
        <w:t>Ending</w:t>
      </w:r>
      <w:r w:rsidR="0000785A">
        <w:rPr>
          <w:rStyle w:val="Titolo3Carattere"/>
          <w:b/>
          <w:color w:val="9D3511" w:themeColor="accent1" w:themeShade="BF"/>
        </w:rPr>
        <w:t xml:space="preserve"> phase</w:t>
      </w:r>
      <w:bookmarkEnd w:id="23"/>
      <w:r w:rsidR="008203C0">
        <w:rPr>
          <w:rStyle w:val="Titolo3Carattere"/>
          <w:b/>
          <w:color w:val="9D3511" w:themeColor="accent1" w:themeShade="BF"/>
        </w:rPr>
        <w:t xml:space="preserve"> </w:t>
      </w:r>
    </w:p>
    <w:p w14:paraId="71A40EDD" w14:textId="77777777" w:rsidR="00037A7E" w:rsidRDefault="009C2EC0" w:rsidP="000C6901"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E3B7C44" wp14:editId="637BF002">
                <wp:simplePos x="0" y="0"/>
                <wp:positionH relativeFrom="margin">
                  <wp:align>center</wp:align>
                </wp:positionH>
                <wp:positionV relativeFrom="paragraph">
                  <wp:posOffset>847835</wp:posOffset>
                </wp:positionV>
                <wp:extent cx="4208780" cy="4980940"/>
                <wp:effectExtent l="0" t="0" r="1270" b="0"/>
                <wp:wrapTopAndBottom/>
                <wp:docPr id="22" name="Grup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8780" cy="4981573"/>
                          <a:chOff x="0" y="0"/>
                          <a:chExt cx="5312410" cy="6189600"/>
                        </a:xfrm>
                      </wpg:grpSpPr>
                      <wpg:grpSp>
                        <wpg:cNvPr id="47" name="Gruppo 47"/>
                        <wpg:cNvGrpSpPr/>
                        <wpg:grpSpPr>
                          <a:xfrm>
                            <a:off x="0" y="0"/>
                            <a:ext cx="5312410" cy="5549265"/>
                            <a:chOff x="0" y="0"/>
                            <a:chExt cx="5495925" cy="5622290"/>
                          </a:xfrm>
                        </wpg:grpSpPr>
                        <pic:pic xmlns:pic="http://schemas.openxmlformats.org/drawingml/2006/picture">
                          <pic:nvPicPr>
                            <pic:cNvPr id="29" name="Immagin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250" y="2038350"/>
                              <a:ext cx="5308600" cy="3583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" name="Immagin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495925" cy="2026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83" name="Casella di testo 83"/>
                        <wps:cNvSpPr txBox="1"/>
                        <wps:spPr>
                          <a:xfrm>
                            <a:off x="58525" y="5628002"/>
                            <a:ext cx="4978967" cy="56159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42D8AD" w14:textId="1C2EA135" w:rsidR="00D50D0D" w:rsidRPr="0035133E" w:rsidRDefault="00D50D0D" w:rsidP="00F772D0">
                              <w:pPr>
                                <w:pStyle w:val="Didascalia"/>
                                <w:rPr>
                                  <w:noProof/>
                                  <w:color w:val="000000" w:themeColor="text1"/>
                                  <w:sz w:val="28"/>
                                  <w:szCs w:val="20"/>
                                </w:rPr>
                              </w:pPr>
                              <w:bookmarkStart w:id="24" w:name="_Ref516585918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bookmarkEnd w:id="24"/>
                              <w:r>
                                <w:t xml:space="preserve">: </w:t>
                              </w:r>
                              <w:r w:rsidRPr="001A58E2">
                                <w:t xml:space="preserve">(UP) GUI </w:t>
                              </w:r>
                              <w:r>
                                <w:t xml:space="preserve">interface, (DOWN) </w:t>
                              </w:r>
                              <w:proofErr w:type="spellStart"/>
                              <w:r>
                                <w:t>LXTermianl</w:t>
                              </w:r>
                              <w:proofErr w:type="spellEnd"/>
                              <w:r>
                                <w:t xml:space="preserve"> ending 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B7C44" id="Gruppo 22" o:spid="_x0000_s1074" style="position:absolute;left:0;text-align:left;margin-left:0;margin-top:66.75pt;width:331.4pt;height:392.2pt;z-index:251764736;mso-position-horizontal:center;mso-position-horizontal-relative:margin;mso-position-vertical-relative:text;mso-width-relative:margin;mso-height-relative:margin" coordsize="53124,6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">
                <v:group id="Gruppo 47" o:spid="_x0000_s1075" style="position:absolute;width:53124;height:55492" coordsize="54959,56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Immagine 29" o:spid="_x0000_s1076" type="#_x0000_t75" style="position:absolute;left:952;top:20383;width:53086;height:35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">
                    <v:imagedata r:id="rId38" o:title=""/>
                  </v:shape>
                  <v:shape id="Immagine 27" o:spid="_x0000_s1077" type="#_x0000_t75" style="position:absolute;width:54959;height:20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">
                    <v:imagedata r:id="rId39" o:title=""/>
                  </v:shape>
                </v:group>
                <v:shape id="Casella di testo 83" o:spid="_x0000_s1078" type="#_x0000_t202" style="position:absolute;left:585;top:56280;width:49789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6F42D8AD" w14:textId="1C2EA135" w:rsidR="00D50D0D" w:rsidRPr="0035133E" w:rsidRDefault="00D50D0D" w:rsidP="00F772D0">
                        <w:pPr>
                          <w:pStyle w:val="Didascalia"/>
                          <w:rPr>
                            <w:noProof/>
                            <w:color w:val="000000" w:themeColor="text1"/>
                            <w:sz w:val="28"/>
                            <w:szCs w:val="20"/>
                          </w:rPr>
                        </w:pPr>
                        <w:bookmarkStart w:id="25" w:name="_Ref516585918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bookmarkEnd w:id="25"/>
                        <w:r>
                          <w:t xml:space="preserve">: </w:t>
                        </w:r>
                        <w:r w:rsidRPr="001A58E2">
                          <w:t xml:space="preserve">(UP) GUI </w:t>
                        </w:r>
                        <w:r>
                          <w:t xml:space="preserve">interface, (DOWN) </w:t>
                        </w:r>
                        <w:proofErr w:type="spellStart"/>
                        <w:r>
                          <w:t>LXTermianl</w:t>
                        </w:r>
                        <w:proofErr w:type="spellEnd"/>
                        <w:r>
                          <w:t xml:space="preserve"> ending state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203C0">
        <w:t>The test</w:t>
      </w:r>
      <w:r w:rsidR="00030387">
        <w:t xml:space="preserve"> can</w:t>
      </w:r>
      <w:r w:rsidR="008203C0">
        <w:t xml:space="preserve"> stop</w:t>
      </w:r>
      <w:r w:rsidR="00030387">
        <w:t xml:space="preserve"> without or with HW/SW errors</w:t>
      </w:r>
      <w:r w:rsidR="008203C0">
        <w:t xml:space="preserve">. </w:t>
      </w:r>
      <w:r w:rsidR="00030387">
        <w:t>In the first case</w:t>
      </w:r>
      <w:r w:rsidR="008203C0">
        <w:t xml:space="preserve">, on </w:t>
      </w:r>
      <w:proofErr w:type="spellStart"/>
      <w:r w:rsidR="008203C0">
        <w:t>LXTerminal</w:t>
      </w:r>
      <w:proofErr w:type="spellEnd"/>
      <w:r w:rsidR="008203C0">
        <w:t xml:space="preserve"> </w:t>
      </w:r>
      <w:r w:rsidR="00D343CE">
        <w:t xml:space="preserve">the message </w:t>
      </w:r>
      <w:r w:rsidR="00D343CE" w:rsidRPr="00030387">
        <w:rPr>
          <w:i/>
        </w:rPr>
        <w:t>“GOOD NEWS: Test ends correctly.”</w:t>
      </w:r>
      <w:r w:rsidR="00D343CE">
        <w:t xml:space="preserve"> is</w:t>
      </w:r>
      <w:r w:rsidR="008203C0">
        <w:t xml:space="preserve"> reported</w:t>
      </w:r>
      <w:r>
        <w:t>,</w:t>
      </w:r>
      <w:r w:rsidR="008203C0">
        <w:t xml:space="preserve"> and only the “</w:t>
      </w:r>
      <w:r w:rsidR="00D343CE">
        <w:t>R</w:t>
      </w:r>
      <w:r w:rsidR="008203C0">
        <w:t xml:space="preserve">unning?” </w:t>
      </w:r>
      <w:r w:rsidR="00D343CE">
        <w:t>LED</w:t>
      </w:r>
      <w:r w:rsidR="008203C0">
        <w:t xml:space="preserve"> is RED, as </w:t>
      </w:r>
      <w:r>
        <w:t>shown</w:t>
      </w:r>
      <w:r w:rsidR="008203C0">
        <w:t xml:space="preserve"> in Figure 10</w:t>
      </w:r>
      <w:r w:rsidR="00D343CE">
        <w:t>.</w:t>
      </w:r>
    </w:p>
    <w:p w14:paraId="3DDB383C" w14:textId="68F4335C" w:rsidR="00D343CE" w:rsidRDefault="00D343CE" w:rsidP="00420DA6">
      <w:r>
        <w:t>In the s</w:t>
      </w:r>
      <w:r w:rsidR="008203C0">
        <w:t>econd</w:t>
      </w:r>
      <w:r>
        <w:t xml:space="preserve"> case</w:t>
      </w:r>
      <w:r w:rsidR="008203C0">
        <w:t xml:space="preserve">, </w:t>
      </w:r>
      <w:r>
        <w:t xml:space="preserve">when </w:t>
      </w:r>
      <w:r w:rsidR="008203C0">
        <w:t>an HW/SW error has occurred</w:t>
      </w:r>
      <w:r>
        <w:t>,</w:t>
      </w:r>
      <w:r w:rsidR="008203C0">
        <w:t xml:space="preserve"> </w:t>
      </w:r>
      <w:r w:rsidR="00420DA6">
        <w:t xml:space="preserve">on </w:t>
      </w:r>
      <w:proofErr w:type="spellStart"/>
      <w:r w:rsidR="00420DA6">
        <w:t>LXTerminal</w:t>
      </w:r>
      <w:proofErr w:type="spellEnd"/>
      <w:r w:rsidR="00420DA6">
        <w:t xml:space="preserve"> a</w:t>
      </w:r>
      <w:r>
        <w:t xml:space="preserve">n </w:t>
      </w:r>
      <w:r w:rsidR="00420DA6">
        <w:t xml:space="preserve">error </w:t>
      </w:r>
      <w:r>
        <w:t xml:space="preserve">message </w:t>
      </w:r>
      <w:r w:rsidR="000A4D47">
        <w:t xml:space="preserve">shows an identifying error number and the name of python function </w:t>
      </w:r>
      <w:r>
        <w:t>within</w:t>
      </w:r>
      <w:r w:rsidR="000A4D47">
        <w:t xml:space="preserve"> the error has occurred.</w:t>
      </w:r>
      <w:r w:rsidR="00420DA6">
        <w:t xml:space="preserve"> </w:t>
      </w:r>
      <w:r>
        <w:t>At the same time,</w:t>
      </w:r>
      <w:r w:rsidR="000A4D47">
        <w:t xml:space="preserve"> the </w:t>
      </w:r>
      <w:r w:rsidRPr="00D343CE">
        <w:rPr>
          <w:i/>
        </w:rPr>
        <w:t>“Running”</w:t>
      </w:r>
      <w:r>
        <w:t xml:space="preserve"> and </w:t>
      </w:r>
      <w:r w:rsidRPr="00D343CE">
        <w:rPr>
          <w:i/>
        </w:rPr>
        <w:t>“</w:t>
      </w:r>
      <w:proofErr w:type="spellStart"/>
      <w:r w:rsidRPr="00D343CE">
        <w:rPr>
          <w:i/>
        </w:rPr>
        <w:t>Allright</w:t>
      </w:r>
      <w:proofErr w:type="spellEnd"/>
      <w:r w:rsidRPr="00D343CE">
        <w:rPr>
          <w:i/>
        </w:rPr>
        <w:t>?”</w:t>
      </w:r>
      <w:r>
        <w:rPr>
          <w:i/>
        </w:rPr>
        <w:t xml:space="preserve"> </w:t>
      </w:r>
      <w:r w:rsidRPr="00D343CE">
        <w:t>LEDs</w:t>
      </w:r>
      <w:r w:rsidR="000A4D47">
        <w:t xml:space="preserve"> are </w:t>
      </w:r>
      <w:r w:rsidR="00420DA6">
        <w:t xml:space="preserve">both </w:t>
      </w:r>
      <w:r>
        <w:t>RED</w:t>
      </w:r>
      <w:r w:rsidR="00420DA6">
        <w:t>.</w:t>
      </w:r>
      <w:r w:rsidR="000A4D47">
        <w:t xml:space="preserve"> An instance of this </w:t>
      </w:r>
      <w:r>
        <w:t>condition</w:t>
      </w:r>
      <w:r w:rsidR="000A4D47">
        <w:t xml:space="preserve"> is shown in </w:t>
      </w:r>
      <w:r w:rsidR="000A4D47">
        <w:fldChar w:fldCharType="begin"/>
      </w:r>
      <w:r w:rsidR="000A4D47">
        <w:instrText xml:space="preserve"> REF _Ref516585923 \h </w:instrText>
      </w:r>
      <w:r w:rsidR="000A4D47">
        <w:fldChar w:fldCharType="separate"/>
      </w:r>
      <w:r w:rsidR="000B264B">
        <w:t xml:space="preserve">Figure </w:t>
      </w:r>
      <w:r w:rsidR="000B264B">
        <w:rPr>
          <w:noProof/>
        </w:rPr>
        <w:t>11</w:t>
      </w:r>
      <w:r w:rsidR="000A4D47">
        <w:fldChar w:fldCharType="end"/>
      </w:r>
      <w:r w:rsidR="000A4D47">
        <w:t xml:space="preserve">. </w:t>
      </w:r>
    </w:p>
    <w:p w14:paraId="1E092AB1" w14:textId="2A28223B" w:rsidR="00420DA6" w:rsidRPr="00E74D6F" w:rsidRDefault="000A4D47" w:rsidP="00420DA6">
      <w:r>
        <w:t xml:space="preserve">To </w:t>
      </w:r>
      <w:r w:rsidR="00D343CE">
        <w:t xml:space="preserve">understand the meaning of the error number </w:t>
      </w:r>
      <w:r>
        <w:t>identif</w:t>
      </w:r>
      <w:r w:rsidR="00D343CE">
        <w:t xml:space="preserve">ier, the operator must read the </w:t>
      </w:r>
      <w:r w:rsidR="00D343CE">
        <w:fldChar w:fldCharType="begin"/>
      </w:r>
      <w:r w:rsidR="00D343CE">
        <w:instrText xml:space="preserve"> REF _Ref516586184 \h </w:instrText>
      </w:r>
      <w:r w:rsidR="00D343CE">
        <w:fldChar w:fldCharType="separate"/>
      </w:r>
      <w:r w:rsidR="000B264B">
        <w:t xml:space="preserve">Table </w:t>
      </w:r>
      <w:r w:rsidR="000B264B">
        <w:rPr>
          <w:noProof/>
        </w:rPr>
        <w:t>1</w:t>
      </w:r>
      <w:r w:rsidR="00D343CE">
        <w:fldChar w:fldCharType="end"/>
      </w:r>
      <w:r w:rsidR="00D343CE">
        <w:t xml:space="preserve"> where, the correlations between number identifier an error typology are shown</w:t>
      </w:r>
      <w:r>
        <w:t xml:space="preserve">. </w:t>
      </w:r>
    </w:p>
    <w:p w14:paraId="60B79A6C" w14:textId="77777777" w:rsidR="000A4D47" w:rsidRDefault="001831E6" w:rsidP="00F772D0">
      <w:pPr>
        <w:pStyle w:val="Didascalia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771D5C9C" wp14:editId="24B37B0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328285" cy="5943600"/>
                <wp:effectExtent l="0" t="0" r="5715" b="0"/>
                <wp:wrapTopAndBottom/>
                <wp:docPr id="39" name="Grup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285" cy="5943600"/>
                          <a:chOff x="0" y="0"/>
                          <a:chExt cx="5753735" cy="6200148"/>
                        </a:xfrm>
                      </wpg:grpSpPr>
                      <wpg:grpSp>
                        <wpg:cNvPr id="61" name="Gruppo 61"/>
                        <wpg:cNvGrpSpPr/>
                        <wpg:grpSpPr>
                          <a:xfrm>
                            <a:off x="0" y="0"/>
                            <a:ext cx="5753735" cy="6081782"/>
                            <a:chOff x="0" y="0"/>
                            <a:chExt cx="5753735" cy="6081782"/>
                          </a:xfrm>
                        </wpg:grpSpPr>
                        <pic:pic xmlns:pic="http://schemas.openxmlformats.org/drawingml/2006/picture">
                          <pic:nvPicPr>
                            <pic:cNvPr id="31" name="Immagin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284" y="2234317"/>
                              <a:ext cx="5671451" cy="3847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Immagin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53735" cy="22085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84" name="Casella di testo 84"/>
                        <wps:cNvSpPr txBox="1"/>
                        <wps:spPr>
                          <a:xfrm>
                            <a:off x="0" y="6069338"/>
                            <a:ext cx="5753735" cy="130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192728" w14:textId="19D57DF4" w:rsidR="00D50D0D" w:rsidRPr="00FD4C42" w:rsidRDefault="00D50D0D" w:rsidP="00F772D0">
                              <w:pPr>
                                <w:pStyle w:val="Didascalia"/>
                                <w:rPr>
                                  <w:noProof/>
                                  <w:color w:val="000000" w:themeColor="text1"/>
                                  <w:sz w:val="28"/>
                                  <w:szCs w:val="20"/>
                                </w:rPr>
                              </w:pPr>
                              <w:bookmarkStart w:id="26" w:name="_Ref516585923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B264B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bookmarkEnd w:id="26"/>
                              <w:r>
                                <w:t xml:space="preserve">: </w:t>
                              </w:r>
                              <w:r w:rsidRPr="001A58E2">
                                <w:t>GUI INTERFACE ENDING STATE</w:t>
                              </w:r>
                              <w:r>
                                <w:t xml:space="preserve"> with error</w:t>
                              </w:r>
                              <w:r w:rsidRPr="001A58E2">
                                <w:t>; (DOWN) LXTERMINAL ENDING STATE</w:t>
                              </w:r>
                              <w:r>
                                <w:t xml:space="preserve"> with error</w:t>
                              </w:r>
                              <w:r w:rsidRPr="0017625C"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D5C9C" id="Gruppo 39" o:spid="_x0000_s1079" style="position:absolute;left:0;text-align:left;margin-left:368.35pt;margin-top:0;width:419.55pt;height:468pt;z-index:251767808;mso-position-horizontal:right;mso-position-horizontal-relative:margin;mso-position-vertical-relative:text;mso-width-relative:margin;mso-height-relative:margin" coordsize="57537,6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">
                <v:group id="Gruppo 61" o:spid="_x0000_s1080" style="position:absolute;width:57537;height:60817" coordsize="57537,60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Immagine 31" o:spid="_x0000_s1081" type="#_x0000_t75" style="position:absolute;left:822;top:22343;width:56715;height:38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">
                    <v:imagedata r:id="rId42" o:title=""/>
                  </v:shape>
                  <v:shape id="Immagine 30" o:spid="_x0000_s1082" type="#_x0000_t75" style="position:absolute;width:57537;height:22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">
                    <v:imagedata r:id="rId43" o:title=""/>
                  </v:shape>
                </v:group>
                <v:shape id="Casella di testo 84" o:spid="_x0000_s1083" type="#_x0000_t202" style="position:absolute;top:60693;width:57537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0fawwAAANsAAAAPAAAAZHJzL2Rvd25yZXYueG1sRI/Ni8Iw&#10;FMTvgv9DeIIX0VQR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DhNH2sMAAADbAAAADwAA&#10;AAAAAAAAAAAAAAAHAgAAZHJzL2Rvd25yZXYueG1sUEsFBgAAAAADAAMAtwAAAPcCAAAAAA==&#10;" stroked="f">
                  <v:textbox inset="0,0,0,0">
                    <w:txbxContent>
                      <w:p w14:paraId="1A192728" w14:textId="19D57DF4" w:rsidR="00D50D0D" w:rsidRPr="00FD4C42" w:rsidRDefault="00D50D0D" w:rsidP="00F772D0">
                        <w:pPr>
                          <w:pStyle w:val="Didascalia"/>
                          <w:rPr>
                            <w:noProof/>
                            <w:color w:val="000000" w:themeColor="text1"/>
                            <w:sz w:val="28"/>
                            <w:szCs w:val="20"/>
                          </w:rPr>
                        </w:pPr>
                        <w:bookmarkStart w:id="27" w:name="_Ref516585923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B264B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bookmarkEnd w:id="27"/>
                        <w:r>
                          <w:t xml:space="preserve">: </w:t>
                        </w:r>
                        <w:r w:rsidRPr="001A58E2">
                          <w:t>GUI INTERFACE ENDING STATE</w:t>
                        </w:r>
                        <w:r>
                          <w:t xml:space="preserve"> with error</w:t>
                        </w:r>
                        <w:r w:rsidRPr="001A58E2">
                          <w:t>; (DOWN) LXTERMINAL ENDING STATE</w:t>
                        </w:r>
                        <w:r>
                          <w:t xml:space="preserve"> with error</w:t>
                        </w:r>
                        <w:r w:rsidRPr="0017625C">
                          <w:t>;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EABFE11" w14:textId="13D94BAF" w:rsidR="009C2EC0" w:rsidRDefault="009C2EC0" w:rsidP="009C2EC0"/>
    <w:p w14:paraId="273ED467" w14:textId="673A610B" w:rsidR="00F772D0" w:rsidRDefault="00F772D0" w:rsidP="00F772D0">
      <w:pPr>
        <w:pStyle w:val="Didascalia"/>
      </w:pPr>
      <w:bookmarkStart w:id="28" w:name="_Ref5165861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B264B">
        <w:rPr>
          <w:noProof/>
        </w:rPr>
        <w:t>1</w:t>
      </w:r>
      <w:r>
        <w:fldChar w:fldCharType="end"/>
      </w:r>
      <w:bookmarkEnd w:id="28"/>
      <w:r>
        <w:t xml:space="preserve">: Error </w:t>
      </w:r>
      <w:r w:rsidRPr="00F772D0">
        <w:t>number</w:t>
      </w:r>
    </w:p>
    <w:tbl>
      <w:tblPr>
        <w:tblStyle w:val="Tabellaelenco4-colore1"/>
        <w:tblpPr w:leftFromText="180" w:rightFromText="180" w:vertAnchor="text" w:horzAnchor="margin" w:tblpY="34"/>
        <w:tblW w:w="8741" w:type="dxa"/>
        <w:tblLook w:val="04A0" w:firstRow="1" w:lastRow="0" w:firstColumn="1" w:lastColumn="0" w:noHBand="0" w:noVBand="1"/>
      </w:tblPr>
      <w:tblGrid>
        <w:gridCol w:w="1381"/>
        <w:gridCol w:w="7360"/>
      </w:tblGrid>
      <w:tr w:rsidR="00420DA6" w:rsidRPr="00E74D6F" w14:paraId="564F68C0" w14:textId="77777777" w:rsidTr="00420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0674192" w14:textId="77777777" w:rsidR="00420DA6" w:rsidRPr="00E74D6F" w:rsidRDefault="00420DA6" w:rsidP="00420DA6">
            <w:pPr>
              <w:spacing w:after="0"/>
              <w:rPr>
                <w:rFonts w:eastAsia="Times New Roman"/>
                <w:color w:val="FFFFFF"/>
                <w:szCs w:val="24"/>
              </w:rPr>
            </w:pPr>
            <w:r w:rsidRPr="00E74D6F">
              <w:rPr>
                <w:rFonts w:eastAsia="Times New Roman"/>
                <w:color w:val="FFFFFF"/>
                <w:szCs w:val="24"/>
              </w:rPr>
              <w:t>Error Number</w:t>
            </w:r>
          </w:p>
        </w:tc>
        <w:tc>
          <w:tcPr>
            <w:tcW w:w="7360" w:type="dxa"/>
            <w:noWrap/>
            <w:hideMark/>
          </w:tcPr>
          <w:p w14:paraId="044B42D4" w14:textId="77777777" w:rsidR="00420DA6" w:rsidRPr="00E74D6F" w:rsidRDefault="00420DA6" w:rsidP="00420DA6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Cs w:val="24"/>
              </w:rPr>
            </w:pPr>
            <w:r w:rsidRPr="00E74D6F">
              <w:rPr>
                <w:rFonts w:eastAsia="Times New Roman"/>
                <w:color w:val="FFFFFF"/>
                <w:szCs w:val="24"/>
              </w:rPr>
              <w:t>Error meaning</w:t>
            </w:r>
          </w:p>
        </w:tc>
      </w:tr>
      <w:tr w:rsidR="00420DA6" w:rsidRPr="00E74D6F" w14:paraId="30462DB4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F726E42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</w:t>
            </w:r>
          </w:p>
        </w:tc>
        <w:tc>
          <w:tcPr>
            <w:tcW w:w="7360" w:type="dxa"/>
            <w:noWrap/>
            <w:hideMark/>
          </w:tcPr>
          <w:p w14:paraId="23FCB205" w14:textId="77777777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Timeout exception occurred </w:t>
            </w:r>
          </w:p>
        </w:tc>
      </w:tr>
      <w:tr w:rsidR="00420DA6" w:rsidRPr="00E74D6F" w14:paraId="09880279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0F541B99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2</w:t>
            </w:r>
          </w:p>
        </w:tc>
        <w:tc>
          <w:tcPr>
            <w:tcW w:w="7360" w:type="dxa"/>
            <w:noWrap/>
            <w:hideMark/>
          </w:tcPr>
          <w:p w14:paraId="28B381D1" w14:textId="77777777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Connection failed</w:t>
            </w:r>
          </w:p>
        </w:tc>
      </w:tr>
      <w:tr w:rsidR="00420DA6" w:rsidRPr="00E74D6F" w14:paraId="21303666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41D3A3BD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3</w:t>
            </w:r>
          </w:p>
        </w:tc>
        <w:tc>
          <w:tcPr>
            <w:tcW w:w="7360" w:type="dxa"/>
            <w:noWrap/>
            <w:hideMark/>
          </w:tcPr>
          <w:p w14:paraId="6F3D63F2" w14:textId="2FDAB350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Model </w:t>
            </w:r>
            <w:r w:rsidR="009C2EC0">
              <w:rPr>
                <w:rFonts w:eastAsia="Times New Roman"/>
                <w:color w:val="000000"/>
                <w:szCs w:val="24"/>
              </w:rPr>
              <w:t>name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not match</w:t>
            </w:r>
          </w:p>
        </w:tc>
      </w:tr>
      <w:tr w:rsidR="00420DA6" w:rsidRPr="00E74D6F" w14:paraId="7C401669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51A3A7B8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4</w:t>
            </w:r>
          </w:p>
        </w:tc>
        <w:tc>
          <w:tcPr>
            <w:tcW w:w="7360" w:type="dxa"/>
            <w:noWrap/>
            <w:hideMark/>
          </w:tcPr>
          <w:p w14:paraId="0E660E52" w14:textId="18CBF5A4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Some problem </w:t>
            </w:r>
            <w:proofErr w:type="gramStart"/>
            <w:r w:rsidR="00241073">
              <w:rPr>
                <w:rFonts w:eastAsia="Times New Roman"/>
                <w:color w:val="000000"/>
                <w:szCs w:val="24"/>
              </w:rPr>
              <w:t>are</w:t>
            </w:r>
            <w:proofErr w:type="gramEnd"/>
            <w:r w:rsidR="00241073">
              <w:rPr>
                <w:rFonts w:eastAsia="Times New Roman"/>
                <w:color w:val="000000"/>
                <w:szCs w:val="24"/>
              </w:rPr>
              <w:t xml:space="preserve"> occurred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on instruments configuration, retry </w:t>
            </w:r>
          </w:p>
        </w:tc>
      </w:tr>
      <w:tr w:rsidR="00420DA6" w:rsidRPr="00E74D6F" w14:paraId="6E0BE471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41A8A3F2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5</w:t>
            </w:r>
          </w:p>
        </w:tc>
        <w:tc>
          <w:tcPr>
            <w:tcW w:w="7360" w:type="dxa"/>
            <w:noWrap/>
            <w:hideMark/>
          </w:tcPr>
          <w:p w14:paraId="7DA640AB" w14:textId="7F215B80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Trip error on charger</w:t>
            </w:r>
          </w:p>
        </w:tc>
      </w:tr>
      <w:tr w:rsidR="00420DA6" w:rsidRPr="00E74D6F" w14:paraId="1E076407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5947BADC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6</w:t>
            </w:r>
          </w:p>
        </w:tc>
        <w:tc>
          <w:tcPr>
            <w:tcW w:w="7360" w:type="dxa"/>
            <w:noWrap/>
            <w:hideMark/>
          </w:tcPr>
          <w:p w14:paraId="2FD874D9" w14:textId="77777777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Python miss an Ack response</w:t>
            </w:r>
          </w:p>
        </w:tc>
      </w:tr>
      <w:tr w:rsidR="00420DA6" w:rsidRPr="00E74D6F" w14:paraId="49410607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1C95270E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7</w:t>
            </w:r>
          </w:p>
        </w:tc>
        <w:tc>
          <w:tcPr>
            <w:tcW w:w="7360" w:type="dxa"/>
            <w:noWrap/>
            <w:hideMark/>
          </w:tcPr>
          <w:p w14:paraId="2107F4A4" w14:textId="290153E0" w:rsidR="00420DA6" w:rsidRPr="00E74D6F" w:rsidRDefault="00241073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P</w:t>
            </w:r>
            <w:r w:rsidR="00420DA6" w:rsidRPr="00E74D6F">
              <w:rPr>
                <w:rFonts w:eastAsia="Times New Roman"/>
                <w:color w:val="000000"/>
                <w:szCs w:val="24"/>
              </w:rPr>
              <w:t>osition</w:t>
            </w:r>
            <w:r>
              <w:rPr>
                <w:rFonts w:eastAsia="Times New Roman"/>
                <w:color w:val="000000"/>
                <w:szCs w:val="24"/>
              </w:rPr>
              <w:t xml:space="preserve"> of digital pin is incorrect (the available range i</w:t>
            </w:r>
            <w:r w:rsidR="00420DA6" w:rsidRPr="00E74D6F">
              <w:rPr>
                <w:rFonts w:eastAsia="Times New Roman"/>
                <w:color w:val="000000"/>
                <w:szCs w:val="24"/>
              </w:rPr>
              <w:t>s from 1 to 4</w:t>
            </w:r>
            <w:r>
              <w:rPr>
                <w:rFonts w:eastAsia="Times New Roman"/>
                <w:color w:val="000000"/>
                <w:szCs w:val="24"/>
              </w:rPr>
              <w:t>)</w:t>
            </w:r>
          </w:p>
        </w:tc>
      </w:tr>
      <w:tr w:rsidR="00420DA6" w:rsidRPr="00E74D6F" w14:paraId="03EF8BE0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5E911B33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8</w:t>
            </w:r>
          </w:p>
        </w:tc>
        <w:tc>
          <w:tcPr>
            <w:tcW w:w="7360" w:type="dxa"/>
            <w:noWrap/>
            <w:hideMark/>
          </w:tcPr>
          <w:p w14:paraId="7FCD5980" w14:textId="5EF5BA36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Analog channel</w:t>
            </w:r>
            <w:r w:rsidR="0039561C">
              <w:rPr>
                <w:rFonts w:eastAsia="Times New Roman"/>
                <w:color w:val="000000"/>
                <w:szCs w:val="24"/>
              </w:rPr>
              <w:t xml:space="preserve"> number</w:t>
            </w:r>
            <w:r w:rsidR="00241073">
              <w:rPr>
                <w:rFonts w:eastAsia="Times New Roman"/>
                <w:color w:val="000000"/>
                <w:szCs w:val="24"/>
              </w:rPr>
              <w:t xml:space="preserve"> is </w:t>
            </w:r>
            <w:r w:rsidR="00C144E9">
              <w:rPr>
                <w:rFonts w:eastAsia="Times New Roman"/>
                <w:color w:val="000000"/>
                <w:szCs w:val="24"/>
              </w:rPr>
              <w:t>incorrect</w:t>
            </w:r>
            <w:r w:rsidR="00241073">
              <w:rPr>
                <w:rFonts w:eastAsia="Times New Roman"/>
                <w:color w:val="000000"/>
                <w:szCs w:val="24"/>
              </w:rPr>
              <w:t xml:space="preserve"> (the </w:t>
            </w:r>
            <w:r w:rsidR="00C144E9">
              <w:rPr>
                <w:rFonts w:eastAsia="Times New Roman"/>
                <w:color w:val="000000"/>
                <w:szCs w:val="24"/>
              </w:rPr>
              <w:t>available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range is from 1 to 8</w:t>
            </w:r>
            <w:r w:rsidR="00C144E9">
              <w:rPr>
                <w:rFonts w:eastAsia="Times New Roman"/>
                <w:color w:val="000000"/>
                <w:szCs w:val="24"/>
              </w:rPr>
              <w:t>)</w:t>
            </w:r>
          </w:p>
        </w:tc>
      </w:tr>
      <w:tr w:rsidR="00420DA6" w:rsidRPr="00E74D6F" w14:paraId="6D999437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17D5B3F8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9</w:t>
            </w:r>
          </w:p>
        </w:tc>
        <w:tc>
          <w:tcPr>
            <w:tcW w:w="7360" w:type="dxa"/>
            <w:noWrap/>
            <w:hideMark/>
          </w:tcPr>
          <w:p w14:paraId="7C65EF48" w14:textId="77777777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Relays position</w:t>
            </w:r>
            <w:r w:rsidR="0039561C">
              <w:rPr>
                <w:rFonts w:eastAsia="Times New Roman"/>
                <w:color w:val="000000"/>
                <w:szCs w:val="24"/>
              </w:rPr>
              <w:t>s are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overlapping</w:t>
            </w:r>
          </w:p>
        </w:tc>
      </w:tr>
      <w:tr w:rsidR="00420DA6" w:rsidRPr="00E74D6F" w14:paraId="5BDC3F6B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7D7F3F2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10</w:t>
            </w:r>
          </w:p>
        </w:tc>
        <w:tc>
          <w:tcPr>
            <w:tcW w:w="7360" w:type="dxa"/>
            <w:noWrap/>
            <w:hideMark/>
          </w:tcPr>
          <w:p w14:paraId="72B66F64" w14:textId="2825FE3E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Relays voltage threshold </w:t>
            </w:r>
            <w:r w:rsidR="00C144E9">
              <w:rPr>
                <w:rFonts w:eastAsia="Times New Roman"/>
                <w:color w:val="000000"/>
                <w:szCs w:val="24"/>
              </w:rPr>
              <w:t>must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be positive</w:t>
            </w:r>
          </w:p>
        </w:tc>
      </w:tr>
      <w:tr w:rsidR="00420DA6" w:rsidRPr="00E74D6F" w14:paraId="679DADA9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2B79E1E2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lastRenderedPageBreak/>
              <w:t>11</w:t>
            </w:r>
          </w:p>
        </w:tc>
        <w:tc>
          <w:tcPr>
            <w:tcW w:w="7360" w:type="dxa"/>
            <w:noWrap/>
            <w:hideMark/>
          </w:tcPr>
          <w:p w14:paraId="7DDB7829" w14:textId="7334FDDB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The </w:t>
            </w:r>
            <w:r w:rsidR="00C144E9">
              <w:rPr>
                <w:rFonts w:eastAsia="Times New Roman"/>
                <w:color w:val="000000"/>
                <w:szCs w:val="24"/>
              </w:rPr>
              <w:t xml:space="preserve">number of </w:t>
            </w:r>
            <w:proofErr w:type="gramStart"/>
            <w:r w:rsidRPr="00E74D6F">
              <w:rPr>
                <w:rFonts w:eastAsia="Times New Roman"/>
                <w:color w:val="000000"/>
                <w:szCs w:val="24"/>
              </w:rPr>
              <w:t>bit</w:t>
            </w:r>
            <w:proofErr w:type="gramEnd"/>
            <w:r w:rsidR="00C144E9">
              <w:rPr>
                <w:rFonts w:eastAsia="Times New Roman"/>
                <w:color w:val="000000"/>
                <w:szCs w:val="24"/>
              </w:rPr>
              <w:t xml:space="preserve"> used in </w:t>
            </w:r>
            <w:proofErr w:type="spellStart"/>
            <w:r w:rsidR="00C144E9">
              <w:rPr>
                <w:rFonts w:eastAsia="Times New Roman"/>
                <w:color w:val="000000"/>
                <w:szCs w:val="24"/>
              </w:rPr>
              <w:t>Picolog</w:t>
            </w:r>
            <w:proofErr w:type="spellEnd"/>
            <w:r w:rsidR="00C144E9">
              <w:rPr>
                <w:rFonts w:eastAsia="Times New Roman"/>
                <w:color w:val="000000"/>
                <w:szCs w:val="24"/>
              </w:rPr>
              <w:t xml:space="preserve"> ADC-Channel 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conversion </w:t>
            </w:r>
            <w:r w:rsidR="00C144E9">
              <w:rPr>
                <w:rFonts w:eastAsia="Times New Roman"/>
                <w:color w:val="000000"/>
                <w:szCs w:val="24"/>
              </w:rPr>
              <w:t>must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be positive</w:t>
            </w:r>
          </w:p>
        </w:tc>
      </w:tr>
      <w:tr w:rsidR="00420DA6" w:rsidRPr="00E74D6F" w14:paraId="66765535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271C1479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12</w:t>
            </w:r>
          </w:p>
        </w:tc>
        <w:tc>
          <w:tcPr>
            <w:tcW w:w="7360" w:type="dxa"/>
            <w:noWrap/>
            <w:hideMark/>
          </w:tcPr>
          <w:p w14:paraId="7B4A24E5" w14:textId="71731BC0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Tmin,Tmax</w:t>
            </w:r>
            <w:proofErr w:type="spellEnd"/>
            <w:r w:rsidRPr="00E74D6F">
              <w:rPr>
                <w:rFonts w:eastAsia="Times New Roman"/>
                <w:color w:val="000000"/>
                <w:szCs w:val="24"/>
              </w:rPr>
              <w:t xml:space="preserve"> values </w:t>
            </w:r>
            <w:r w:rsidR="00C144E9">
              <w:rPr>
                <w:rFonts w:eastAsia="Times New Roman"/>
                <w:color w:val="000000"/>
                <w:szCs w:val="24"/>
              </w:rPr>
              <w:t>must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be positive</w:t>
            </w:r>
          </w:p>
        </w:tc>
      </w:tr>
      <w:tr w:rsidR="00420DA6" w:rsidRPr="00E74D6F" w14:paraId="49D5DCAA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64AFC15F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13</w:t>
            </w:r>
          </w:p>
        </w:tc>
        <w:tc>
          <w:tcPr>
            <w:tcW w:w="7360" w:type="dxa"/>
            <w:noWrap/>
            <w:hideMark/>
          </w:tcPr>
          <w:p w14:paraId="459A41A9" w14:textId="5BE66C9A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Tmin</w:t>
            </w:r>
            <w:proofErr w:type="spellEnd"/>
            <w:r w:rsidRPr="00E74D6F">
              <w:rPr>
                <w:rFonts w:eastAsia="Times New Roman"/>
                <w:color w:val="000000"/>
                <w:szCs w:val="24"/>
              </w:rPr>
              <w:t xml:space="preserve"> </w:t>
            </w:r>
            <w:r w:rsidR="00C144E9">
              <w:rPr>
                <w:rFonts w:eastAsia="Times New Roman"/>
                <w:color w:val="000000"/>
                <w:szCs w:val="24"/>
              </w:rPr>
              <w:t>must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be smaller than </w:t>
            </w: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Tmax</w:t>
            </w:r>
            <w:proofErr w:type="spellEnd"/>
          </w:p>
        </w:tc>
      </w:tr>
      <w:tr w:rsidR="00420DA6" w:rsidRPr="00E74D6F" w14:paraId="782220A6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2C7F51A8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14</w:t>
            </w:r>
          </w:p>
        </w:tc>
        <w:tc>
          <w:tcPr>
            <w:tcW w:w="7360" w:type="dxa"/>
            <w:noWrap/>
            <w:hideMark/>
          </w:tcPr>
          <w:p w14:paraId="2B6C6317" w14:textId="77777777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The number of </w:t>
            </w:r>
            <w:r w:rsidR="0039561C" w:rsidRPr="00E74D6F">
              <w:rPr>
                <w:rFonts w:eastAsia="Times New Roman"/>
                <w:color w:val="000000"/>
                <w:szCs w:val="24"/>
              </w:rPr>
              <w:t>columns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of command raw must be 7 </w:t>
            </w:r>
          </w:p>
        </w:tc>
      </w:tr>
      <w:tr w:rsidR="00420DA6" w:rsidRPr="00E74D6F" w14:paraId="3D240DF9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504B8274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15</w:t>
            </w:r>
          </w:p>
        </w:tc>
        <w:tc>
          <w:tcPr>
            <w:tcW w:w="7360" w:type="dxa"/>
            <w:noWrap/>
            <w:hideMark/>
          </w:tcPr>
          <w:p w14:paraId="7BD8899C" w14:textId="11EB28EA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TestLength</w:t>
            </w:r>
            <w:proofErr w:type="spellEnd"/>
            <w:r w:rsidRPr="00E74D6F">
              <w:rPr>
                <w:rFonts w:eastAsia="Times New Roman"/>
                <w:color w:val="000000"/>
                <w:szCs w:val="24"/>
              </w:rPr>
              <w:t xml:space="preserve"> </w:t>
            </w:r>
            <w:r w:rsidR="00C144E9">
              <w:rPr>
                <w:rFonts w:eastAsia="Times New Roman"/>
                <w:color w:val="000000"/>
                <w:szCs w:val="24"/>
              </w:rPr>
              <w:t>must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be bigger than 0,5s</w:t>
            </w:r>
          </w:p>
        </w:tc>
      </w:tr>
      <w:tr w:rsidR="00420DA6" w:rsidRPr="00E74D6F" w14:paraId="6101084A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2B38DD4E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16</w:t>
            </w:r>
          </w:p>
        </w:tc>
        <w:tc>
          <w:tcPr>
            <w:tcW w:w="7360" w:type="dxa"/>
            <w:noWrap/>
            <w:hideMark/>
          </w:tcPr>
          <w:p w14:paraId="3F8EB6A1" w14:textId="51227E59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TestLength</w:t>
            </w:r>
            <w:proofErr w:type="spellEnd"/>
            <w:r w:rsidRPr="00E74D6F">
              <w:rPr>
                <w:rFonts w:eastAsia="Times New Roman"/>
                <w:color w:val="000000"/>
                <w:szCs w:val="24"/>
              </w:rPr>
              <w:t xml:space="preserve"> </w:t>
            </w:r>
            <w:r w:rsidR="00C144E9">
              <w:rPr>
                <w:rFonts w:eastAsia="Times New Roman"/>
                <w:color w:val="000000"/>
                <w:szCs w:val="24"/>
              </w:rPr>
              <w:t>mast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</w:t>
            </w:r>
            <w:r w:rsidR="0039561C" w:rsidRPr="00E74D6F">
              <w:rPr>
                <w:rFonts w:eastAsia="Times New Roman"/>
                <w:color w:val="000000"/>
                <w:szCs w:val="24"/>
              </w:rPr>
              <w:t>be multiple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of sample time</w:t>
            </w:r>
          </w:p>
        </w:tc>
      </w:tr>
      <w:tr w:rsidR="00420DA6" w:rsidRPr="00E74D6F" w14:paraId="51A549EC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7FA7FBDC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17</w:t>
            </w:r>
          </w:p>
        </w:tc>
        <w:tc>
          <w:tcPr>
            <w:tcW w:w="7360" w:type="dxa"/>
            <w:noWrap/>
            <w:hideMark/>
          </w:tcPr>
          <w:p w14:paraId="6A762639" w14:textId="77777777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Sample time range is from 0,5s to 5 s</w:t>
            </w:r>
          </w:p>
        </w:tc>
      </w:tr>
      <w:tr w:rsidR="00420DA6" w:rsidRPr="00E74D6F" w14:paraId="3C4A5799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4D11CE2E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18</w:t>
            </w:r>
          </w:p>
        </w:tc>
        <w:tc>
          <w:tcPr>
            <w:tcW w:w="7360" w:type="dxa"/>
            <w:noWrap/>
            <w:hideMark/>
          </w:tcPr>
          <w:p w14:paraId="3F1FA6AF" w14:textId="53C40B26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Sample time </w:t>
            </w:r>
            <w:r w:rsidR="00C144E9">
              <w:rPr>
                <w:rFonts w:eastAsia="Times New Roman"/>
                <w:color w:val="000000"/>
                <w:szCs w:val="24"/>
              </w:rPr>
              <w:t>must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be a multiple of 0,5s</w:t>
            </w:r>
          </w:p>
        </w:tc>
      </w:tr>
      <w:tr w:rsidR="00420DA6" w:rsidRPr="00E74D6F" w14:paraId="320CE81C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0B0F6220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19</w:t>
            </w:r>
          </w:p>
        </w:tc>
        <w:tc>
          <w:tcPr>
            <w:tcW w:w="7360" w:type="dxa"/>
            <w:noWrap/>
            <w:hideMark/>
          </w:tcPr>
          <w:p w14:paraId="68341B6C" w14:textId="493C7A79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TestLength</w:t>
            </w:r>
            <w:proofErr w:type="spellEnd"/>
            <w:r w:rsidRPr="00E74D6F">
              <w:rPr>
                <w:rFonts w:eastAsia="Times New Roman"/>
                <w:color w:val="000000"/>
                <w:szCs w:val="24"/>
              </w:rPr>
              <w:t xml:space="preserve"> </w:t>
            </w:r>
            <w:r w:rsidR="00C144E9">
              <w:rPr>
                <w:rFonts w:eastAsia="Times New Roman"/>
                <w:color w:val="000000"/>
                <w:szCs w:val="24"/>
              </w:rPr>
              <w:t>must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be bigger than sample time </w:t>
            </w:r>
          </w:p>
        </w:tc>
      </w:tr>
      <w:tr w:rsidR="00420DA6" w:rsidRPr="00E74D6F" w14:paraId="16B0575E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43146E6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20</w:t>
            </w:r>
          </w:p>
        </w:tc>
        <w:tc>
          <w:tcPr>
            <w:tcW w:w="7360" w:type="dxa"/>
            <w:noWrap/>
            <w:hideMark/>
          </w:tcPr>
          <w:p w14:paraId="6179BF64" w14:textId="37C729A8" w:rsidR="00420DA6" w:rsidRPr="00E74D6F" w:rsidRDefault="00420DA6" w:rsidP="00C144E9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Writing errors </w:t>
            </w:r>
            <w:r w:rsidR="00C144E9">
              <w:rPr>
                <w:rFonts w:eastAsia="Times New Roman"/>
                <w:color w:val="000000"/>
                <w:szCs w:val="24"/>
              </w:rPr>
              <w:t>in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command raw, </w:t>
            </w:r>
            <w:r w:rsidR="00C144E9">
              <w:rPr>
                <w:rFonts w:eastAsia="Times New Roman"/>
                <w:color w:val="000000"/>
                <w:szCs w:val="24"/>
              </w:rPr>
              <w:t xml:space="preserve">the correct </w:t>
            </w:r>
            <w:r w:rsidRPr="00E74D6F">
              <w:rPr>
                <w:rFonts w:eastAsia="Times New Roman"/>
                <w:color w:val="000000"/>
                <w:szCs w:val="24"/>
              </w:rPr>
              <w:t>type</w:t>
            </w:r>
            <w:r w:rsidR="00C144E9">
              <w:rPr>
                <w:rFonts w:eastAsia="Times New Roman"/>
                <w:color w:val="000000"/>
                <w:szCs w:val="24"/>
              </w:rPr>
              <w:t>s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are</w:t>
            </w:r>
            <w:r w:rsidR="00C144E9">
              <w:rPr>
                <w:rFonts w:eastAsia="Times New Roman"/>
                <w:color w:val="000000"/>
                <w:szCs w:val="24"/>
              </w:rPr>
              <w:t xml:space="preserve"> </w:t>
            </w:r>
            <w:r w:rsidRPr="00E74D6F">
              <w:rPr>
                <w:rFonts w:eastAsia="Times New Roman"/>
                <w:color w:val="000000"/>
                <w:szCs w:val="24"/>
              </w:rPr>
              <w:t>"</w:t>
            </w: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charge","discharge","measure</w:t>
            </w:r>
            <w:proofErr w:type="spellEnd"/>
            <w:r w:rsidRPr="00E74D6F">
              <w:rPr>
                <w:rFonts w:eastAsia="Times New Roman"/>
                <w:color w:val="000000"/>
                <w:szCs w:val="24"/>
              </w:rPr>
              <w:t>"</w:t>
            </w:r>
          </w:p>
        </w:tc>
      </w:tr>
      <w:tr w:rsidR="00420DA6" w:rsidRPr="00E74D6F" w14:paraId="47DB3328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0614642E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21</w:t>
            </w:r>
          </w:p>
        </w:tc>
        <w:tc>
          <w:tcPr>
            <w:tcW w:w="7360" w:type="dxa"/>
            <w:noWrap/>
            <w:hideMark/>
          </w:tcPr>
          <w:p w14:paraId="5753E092" w14:textId="1E29A137" w:rsidR="00420DA6" w:rsidRPr="00E74D6F" w:rsidRDefault="00C144E9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LOG_EN must</w:t>
            </w:r>
            <w:r w:rsidR="00420DA6" w:rsidRPr="00E74D6F">
              <w:rPr>
                <w:rFonts w:eastAsia="Times New Roman"/>
                <w:color w:val="000000"/>
                <w:szCs w:val="24"/>
              </w:rPr>
              <w:t xml:space="preserve"> be 1 or 0</w:t>
            </w:r>
          </w:p>
        </w:tc>
      </w:tr>
      <w:tr w:rsidR="00420DA6" w:rsidRPr="00E74D6F" w14:paraId="4A7D0BB1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F465182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22</w:t>
            </w:r>
          </w:p>
        </w:tc>
        <w:tc>
          <w:tcPr>
            <w:tcW w:w="7360" w:type="dxa"/>
            <w:noWrap/>
            <w:hideMark/>
          </w:tcPr>
          <w:p w14:paraId="07B1C91D" w14:textId="77777777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Sharing buffer between </w:t>
            </w: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dataAcquisition</w:t>
            </w:r>
            <w:proofErr w:type="spellEnd"/>
            <w:r w:rsidRPr="00E74D6F">
              <w:rPr>
                <w:rFonts w:eastAsia="Times New Roman"/>
                <w:color w:val="000000"/>
                <w:szCs w:val="24"/>
              </w:rPr>
              <w:t xml:space="preserve"> thread and main thread is empty</w:t>
            </w:r>
          </w:p>
        </w:tc>
      </w:tr>
      <w:tr w:rsidR="00420DA6" w:rsidRPr="00E74D6F" w14:paraId="3F37AA43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A365AF2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23</w:t>
            </w:r>
          </w:p>
        </w:tc>
        <w:tc>
          <w:tcPr>
            <w:tcW w:w="7360" w:type="dxa"/>
            <w:noWrap/>
            <w:hideMark/>
          </w:tcPr>
          <w:p w14:paraId="524BC0FE" w14:textId="77777777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Sharing buffer between </w:t>
            </w:r>
            <w:proofErr w:type="spellStart"/>
            <w:r w:rsidRPr="00E74D6F">
              <w:rPr>
                <w:rFonts w:eastAsia="Times New Roman"/>
                <w:color w:val="000000"/>
                <w:szCs w:val="24"/>
              </w:rPr>
              <w:t>dataAcquisition</w:t>
            </w:r>
            <w:proofErr w:type="spellEnd"/>
            <w:r w:rsidRPr="00E74D6F">
              <w:rPr>
                <w:rFonts w:eastAsia="Times New Roman"/>
                <w:color w:val="000000"/>
                <w:szCs w:val="24"/>
              </w:rPr>
              <w:t xml:space="preserve"> thread and main thread is full</w:t>
            </w:r>
          </w:p>
        </w:tc>
      </w:tr>
      <w:tr w:rsidR="00420DA6" w:rsidRPr="00E74D6F" w14:paraId="27A9D693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558BABF3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24</w:t>
            </w:r>
          </w:p>
        </w:tc>
        <w:tc>
          <w:tcPr>
            <w:tcW w:w="7360" w:type="dxa"/>
            <w:noWrap/>
            <w:hideMark/>
          </w:tcPr>
          <w:p w14:paraId="6A505A6C" w14:textId="75DA56B4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 xml:space="preserve">CAUTION: </w:t>
            </w:r>
            <w:r w:rsidR="0039561C" w:rsidRPr="00E74D6F">
              <w:rPr>
                <w:rFonts w:eastAsia="Times New Roman"/>
                <w:color w:val="000000"/>
                <w:szCs w:val="24"/>
              </w:rPr>
              <w:t xml:space="preserve"> </w:t>
            </w:r>
            <w:r w:rsidR="0039561C">
              <w:rPr>
                <w:rFonts w:eastAsia="Times New Roman"/>
                <w:color w:val="000000"/>
                <w:szCs w:val="24"/>
              </w:rPr>
              <w:t>S</w:t>
            </w:r>
            <w:r w:rsidR="0039561C" w:rsidRPr="00E74D6F">
              <w:rPr>
                <w:rFonts w:eastAsia="Times New Roman"/>
                <w:color w:val="000000"/>
                <w:szCs w:val="24"/>
              </w:rPr>
              <w:t xml:space="preserve">afe temperature range </w:t>
            </w:r>
            <w:r w:rsidR="00C144E9">
              <w:rPr>
                <w:rFonts w:eastAsia="Times New Roman"/>
                <w:color w:val="000000"/>
                <w:szCs w:val="24"/>
              </w:rPr>
              <w:t>e</w:t>
            </w:r>
            <w:r w:rsidR="00C144E9" w:rsidRPr="00E74D6F">
              <w:rPr>
                <w:rFonts w:eastAsia="Times New Roman"/>
                <w:color w:val="000000"/>
                <w:szCs w:val="24"/>
              </w:rPr>
              <w:t>xceeding</w:t>
            </w:r>
            <w:r w:rsidRPr="00E74D6F">
              <w:rPr>
                <w:rFonts w:eastAsia="Times New Roman"/>
                <w:color w:val="000000"/>
                <w:szCs w:val="24"/>
              </w:rPr>
              <w:t xml:space="preserve"> </w:t>
            </w:r>
          </w:p>
        </w:tc>
      </w:tr>
      <w:tr w:rsidR="00420DA6" w:rsidRPr="00E74D6F" w14:paraId="05B4B564" w14:textId="77777777" w:rsidTr="00420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39998A1D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25</w:t>
            </w:r>
          </w:p>
        </w:tc>
        <w:tc>
          <w:tcPr>
            <w:tcW w:w="7360" w:type="dxa"/>
            <w:noWrap/>
            <w:hideMark/>
          </w:tcPr>
          <w:p w14:paraId="525443AA" w14:textId="77777777" w:rsidR="00420DA6" w:rsidRPr="00E74D6F" w:rsidRDefault="00420DA6" w:rsidP="00420DA6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CAUTION: Some issues is present on relay state, checking hardware is required</w:t>
            </w:r>
          </w:p>
        </w:tc>
      </w:tr>
      <w:tr w:rsidR="00420DA6" w:rsidRPr="00E74D6F" w14:paraId="3B0435CA" w14:textId="77777777" w:rsidTr="00420DA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  <w:noWrap/>
            <w:hideMark/>
          </w:tcPr>
          <w:p w14:paraId="009F6EA3" w14:textId="77777777" w:rsidR="00420DA6" w:rsidRPr="00E74D6F" w:rsidRDefault="00420DA6" w:rsidP="00420DA6">
            <w:pPr>
              <w:spacing w:after="0"/>
              <w:jc w:val="center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26</w:t>
            </w:r>
          </w:p>
        </w:tc>
        <w:tc>
          <w:tcPr>
            <w:tcW w:w="7360" w:type="dxa"/>
            <w:noWrap/>
            <w:hideMark/>
          </w:tcPr>
          <w:p w14:paraId="7F640441" w14:textId="77777777" w:rsidR="00420DA6" w:rsidRPr="00E74D6F" w:rsidRDefault="00420DA6" w:rsidP="00420DA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Cs w:val="24"/>
              </w:rPr>
            </w:pPr>
            <w:r w:rsidRPr="00E74D6F">
              <w:rPr>
                <w:rFonts w:eastAsia="Times New Roman"/>
                <w:color w:val="000000"/>
                <w:szCs w:val="24"/>
              </w:rPr>
              <w:t>CAUTION: Some issues is present on powerline, checking hardware is required</w:t>
            </w:r>
          </w:p>
        </w:tc>
      </w:tr>
    </w:tbl>
    <w:p w14:paraId="2B905549" w14:textId="77777777" w:rsidR="00AE4988" w:rsidRPr="00E74D6F" w:rsidRDefault="00E1744A" w:rsidP="003315D2">
      <w:pPr>
        <w:pStyle w:val="Titolo1"/>
        <w:spacing w:line="360" w:lineRule="auto"/>
      </w:pPr>
      <w:bookmarkStart w:id="29" w:name="_Toc526328384"/>
      <w:r w:rsidRPr="00E74D6F">
        <w:t>4.</w:t>
      </w:r>
      <w:r w:rsidR="00420DA6">
        <w:t xml:space="preserve">Data </w:t>
      </w:r>
      <w:r w:rsidR="00F772D0">
        <w:t>extraction</w:t>
      </w:r>
      <w:bookmarkEnd w:id="29"/>
    </w:p>
    <w:p w14:paraId="5B248F42" w14:textId="77777777" w:rsidR="004A270C" w:rsidRDefault="003957C6" w:rsidP="004A270C">
      <w:r>
        <w:t>When test ending</w:t>
      </w:r>
      <w:r w:rsidR="003315D2">
        <w:t xml:space="preserve">, </w:t>
      </w:r>
      <w:r>
        <w:t xml:space="preserve">all </w:t>
      </w:r>
      <w:r w:rsidR="003315D2">
        <w:t>L</w:t>
      </w:r>
      <w:r>
        <w:t>og</w:t>
      </w:r>
      <w:r w:rsidR="003315D2">
        <w:t>-</w:t>
      </w:r>
      <w:r w:rsidR="00BE40C1">
        <w:t>files</w:t>
      </w:r>
      <w:r>
        <w:t xml:space="preserve"> are </w:t>
      </w:r>
      <w:r w:rsidR="003315D2">
        <w:t>saved</w:t>
      </w:r>
      <w:r>
        <w:t xml:space="preserve"> in the </w:t>
      </w:r>
      <w:r w:rsidR="003315D2">
        <w:t>paths</w:t>
      </w:r>
      <w:r w:rsidR="00BE40C1">
        <w:t xml:space="preserve"> previously</w:t>
      </w:r>
      <w:r>
        <w:t xml:space="preserve"> </w:t>
      </w:r>
      <w:r w:rsidR="005118B6">
        <w:t xml:space="preserve">chose </w:t>
      </w:r>
      <w:r>
        <w:t>by the user.</w:t>
      </w:r>
      <w:r w:rsidR="00037A7E">
        <w:t xml:space="preserve"> For each step</w:t>
      </w:r>
      <w:r w:rsidR="003315D2">
        <w:t>,</w:t>
      </w:r>
      <w:r w:rsidR="00037A7E">
        <w:t xml:space="preserve"> two type of </w:t>
      </w:r>
      <w:r w:rsidR="003315D2">
        <w:t>L</w:t>
      </w:r>
      <w:r w:rsidR="00037A7E">
        <w:t>og</w:t>
      </w:r>
      <w:r w:rsidR="003315D2">
        <w:t>-</w:t>
      </w:r>
      <w:r w:rsidR="00037A7E">
        <w:t>file</w:t>
      </w:r>
      <w:r w:rsidR="00BE40C1">
        <w:t>s</w:t>
      </w:r>
      <w:r w:rsidR="00037A7E">
        <w:t xml:space="preserve"> </w:t>
      </w:r>
      <w:r w:rsidR="003315D2">
        <w:t>are generated</w:t>
      </w:r>
      <w:r w:rsidR="00037A7E">
        <w:t>: one by</w:t>
      </w:r>
      <w:r w:rsidR="005118B6">
        <w:t xml:space="preserve"> </w:t>
      </w:r>
      <w:proofErr w:type="spellStart"/>
      <w:r w:rsidR="003315D2">
        <w:t>TTi</w:t>
      </w:r>
      <w:proofErr w:type="spellEnd"/>
      <w:r w:rsidR="003315D2">
        <w:t xml:space="preserve"> instruments an</w:t>
      </w:r>
      <w:r w:rsidR="005118B6">
        <w:t xml:space="preserve">d one </w:t>
      </w:r>
      <w:r w:rsidR="003315D2">
        <w:t>by</w:t>
      </w:r>
      <w:r w:rsidR="005118B6">
        <w:t xml:space="preserve"> </w:t>
      </w:r>
      <w:proofErr w:type="spellStart"/>
      <w:r w:rsidR="005118B6">
        <w:t>Picolog</w:t>
      </w:r>
      <w:proofErr w:type="spellEnd"/>
      <w:r w:rsidR="005118B6">
        <w:t xml:space="preserve"> DAQ</w:t>
      </w:r>
      <w:r w:rsidR="003315D2">
        <w:t>;</w:t>
      </w:r>
      <w:r w:rsidR="005118B6">
        <w:t xml:space="preserve"> as shown </w:t>
      </w:r>
      <w:r w:rsidR="003315D2">
        <w:t xml:space="preserve">in Figure 12 and </w:t>
      </w:r>
      <w:r w:rsidR="005118B6">
        <w:t>Figure 13.</w:t>
      </w:r>
    </w:p>
    <w:p w14:paraId="2498CA98" w14:textId="77777777" w:rsidR="003315D2" w:rsidRPr="00E74D6F" w:rsidRDefault="003315D2" w:rsidP="004A270C"/>
    <w:p w14:paraId="14A0E71D" w14:textId="77777777" w:rsidR="00F772D0" w:rsidRDefault="00A04208" w:rsidP="00F772D0">
      <w:pPr>
        <w:keepNext/>
      </w:pPr>
      <w:r w:rsidRPr="00E74D6F">
        <w:rPr>
          <w:noProof/>
        </w:rPr>
        <w:drawing>
          <wp:inline distT="0" distB="0" distL="0" distR="0" wp14:anchorId="60173D8D" wp14:editId="1484C25F">
            <wp:extent cx="5760085" cy="2376133"/>
            <wp:effectExtent l="0" t="0" r="0" b="571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7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F85B" w14:textId="4F279222" w:rsidR="00200562" w:rsidRPr="00E74D6F" w:rsidRDefault="00F772D0" w:rsidP="00F772D0">
      <w:pPr>
        <w:pStyle w:val="Didascali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264B">
        <w:rPr>
          <w:noProof/>
        </w:rPr>
        <w:t>12</w:t>
      </w:r>
      <w:r>
        <w:fldChar w:fldCharType="end"/>
      </w:r>
      <w:r>
        <w:t xml:space="preserve">: </w:t>
      </w:r>
      <w:proofErr w:type="spellStart"/>
      <w:r w:rsidR="003315D2">
        <w:t>TTi</w:t>
      </w:r>
      <w:proofErr w:type="spellEnd"/>
      <w:r w:rsidR="003315D2">
        <w:t xml:space="preserve"> instruments</w:t>
      </w:r>
      <w:r>
        <w:t xml:space="preserve"> file log view</w:t>
      </w:r>
    </w:p>
    <w:p w14:paraId="4E1ABD6F" w14:textId="77777777" w:rsidR="005118B6" w:rsidRDefault="005118B6" w:rsidP="003315D2"/>
    <w:p w14:paraId="72E22742" w14:textId="77777777" w:rsidR="00F772D0" w:rsidRDefault="00F772D0" w:rsidP="00F772D0"/>
    <w:p w14:paraId="1ADD51F1" w14:textId="77777777" w:rsidR="003315D2" w:rsidRPr="00F772D0" w:rsidRDefault="003315D2" w:rsidP="00F772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221A6C2" wp14:editId="44217AC5">
                <wp:simplePos x="0" y="0"/>
                <wp:positionH relativeFrom="column">
                  <wp:posOffset>0</wp:posOffset>
                </wp:positionH>
                <wp:positionV relativeFrom="paragraph">
                  <wp:posOffset>1478915</wp:posOffset>
                </wp:positionV>
                <wp:extent cx="6229985" cy="635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BC7D7" w14:textId="4BF981E8" w:rsidR="00D50D0D" w:rsidRPr="007C0A97" w:rsidRDefault="00D50D0D" w:rsidP="003315D2">
                            <w:pPr>
                              <w:pStyle w:val="Didascalia"/>
                              <w:rPr>
                                <w:noProof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bookmarkStart w:id="30" w:name="_Ref52626246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B264B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bookmarkEnd w:id="30"/>
                            <w:r>
                              <w:t xml:space="preserve"> </w:t>
                            </w:r>
                            <w:proofErr w:type="spellStart"/>
                            <w:r>
                              <w:t>Picolog</w:t>
                            </w:r>
                            <w:proofErr w:type="spellEnd"/>
                            <w:r>
                              <w:t xml:space="preserve"> DAQ Log-file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1A6C2" id="Casella di testo 55" o:spid="_x0000_s1084" type="#_x0000_t202" style="position:absolute;left:0;text-align:left;margin-left:0;margin-top:116.45pt;width:490.5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" stroked="f">
                <v:textbox style="mso-fit-shape-to-text:t" inset="0,0,0,0">
                  <w:txbxContent>
                    <w:p w14:paraId="628BC7D7" w14:textId="4BF981E8" w:rsidR="00D50D0D" w:rsidRPr="007C0A97" w:rsidRDefault="00D50D0D" w:rsidP="003315D2">
                      <w:pPr>
                        <w:pStyle w:val="Didascalia"/>
                        <w:rPr>
                          <w:noProof/>
                          <w:color w:val="000000" w:themeColor="text1"/>
                          <w:sz w:val="28"/>
                          <w:szCs w:val="20"/>
                        </w:rPr>
                      </w:pPr>
                      <w:bookmarkStart w:id="31" w:name="_Ref52626246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B264B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bookmarkEnd w:id="31"/>
                      <w:r>
                        <w:t xml:space="preserve"> </w:t>
                      </w:r>
                      <w:proofErr w:type="spellStart"/>
                      <w:r>
                        <w:t>Picolog</w:t>
                      </w:r>
                      <w:proofErr w:type="spellEnd"/>
                      <w:r>
                        <w:t xml:space="preserve"> DAQ Log-file view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2D5E293E" wp14:editId="536FC39D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6229985" cy="1089025"/>
            <wp:effectExtent l="0" t="0" r="0" b="0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9D4AD7" w14:textId="77777777" w:rsidR="003315D2" w:rsidRDefault="003315D2" w:rsidP="00B44EA6"/>
    <w:p w14:paraId="284CEE1A" w14:textId="0153BC11" w:rsidR="002664EE" w:rsidRPr="00B44EA6" w:rsidRDefault="003315D2" w:rsidP="00B44EA6">
      <w:r>
        <w:t xml:space="preserve">As shown in </w:t>
      </w:r>
      <w:r>
        <w:fldChar w:fldCharType="begin"/>
      </w:r>
      <w:r>
        <w:instrText xml:space="preserve"> REF _Ref526262468 \h </w:instrText>
      </w:r>
      <w:r>
        <w:fldChar w:fldCharType="separate"/>
      </w:r>
      <w:r w:rsidR="000B264B">
        <w:t xml:space="preserve">Figure </w:t>
      </w:r>
      <w:r w:rsidR="000B264B">
        <w:rPr>
          <w:noProof/>
        </w:rPr>
        <w:t>13</w:t>
      </w:r>
      <w:r>
        <w:fldChar w:fldCharType="end"/>
      </w:r>
      <w:r w:rsidR="00037A7E">
        <w:t>, the</w:t>
      </w:r>
      <w:r w:rsidR="005118B6">
        <w:t xml:space="preserve"> data </w:t>
      </w:r>
      <w:r w:rsidR="00BE40C1">
        <w:t xml:space="preserve">acquired </w:t>
      </w:r>
      <w:r>
        <w:t xml:space="preserve">by </w:t>
      </w:r>
      <w:proofErr w:type="spellStart"/>
      <w:r>
        <w:t>Picolog</w:t>
      </w:r>
      <w:proofErr w:type="spellEnd"/>
      <w:r>
        <w:t xml:space="preserve"> ADC-24 </w:t>
      </w:r>
      <w:r w:rsidR="00BE40C1">
        <w:t xml:space="preserve">are shown as </w:t>
      </w:r>
      <w:r>
        <w:t xml:space="preserve">a </w:t>
      </w:r>
      <w:r w:rsidR="005118B6">
        <w:t>32bit integer</w:t>
      </w:r>
      <w:r>
        <w:t xml:space="preserve">. The integer </w:t>
      </w:r>
      <w:r w:rsidR="00037A7E">
        <w:t xml:space="preserve">represents the </w:t>
      </w:r>
      <w:proofErr w:type="spellStart"/>
      <w:r>
        <w:t>Picolog</w:t>
      </w:r>
      <w:proofErr w:type="spellEnd"/>
      <w:r>
        <w:t xml:space="preserve"> ADC-24 Analog-Digital Converter (ADC)</w:t>
      </w:r>
      <w:r w:rsidR="005118B6">
        <w:t xml:space="preserve"> coding</w:t>
      </w:r>
      <w:r w:rsidR="006B0DA0">
        <w:t>. To decoding the</w:t>
      </w:r>
      <w:r w:rsidR="00403E2A">
        <w:t>se</w:t>
      </w:r>
      <w:r w:rsidR="006B0DA0">
        <w:t xml:space="preserve"> values</w:t>
      </w:r>
      <w:r w:rsidR="00403E2A">
        <w:t>,</w:t>
      </w:r>
      <w:r w:rsidR="00BE40C1">
        <w:t xml:space="preserve"> the equation (1)</w:t>
      </w:r>
      <w:r w:rsidR="00037A7E">
        <w:t xml:space="preserve"> is need</w:t>
      </w:r>
      <w:r w:rsidR="006B0DA0">
        <w:t>.</w:t>
      </w:r>
    </w:p>
    <w:p w14:paraId="2A5726AD" w14:textId="77777777" w:rsidR="00521309" w:rsidRPr="00E74D6F" w:rsidRDefault="00521309" w:rsidP="004A270C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Dat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decoding</m:t>
              </m:r>
            </m:sub>
          </m:sSub>
          <m:r>
            <w:rPr>
              <w:rFonts w:ascii="Cambria Math" w:hAnsi="Cambria Math"/>
              <w:szCs w:val="24"/>
            </w:rPr>
            <m:t>=Dat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coding</m:t>
              </m:r>
            </m:sub>
          </m:sSub>
          <m:r>
            <w:rPr>
              <w:rFonts w:ascii="Cambria Math" w:hAnsi="Cambria Math"/>
              <w:szCs w:val="24"/>
            </w:rPr>
            <m:t>*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Vrang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Nbit-1</m:t>
              </m:r>
            </m:den>
          </m:f>
          <m:r>
            <w:rPr>
              <w:rFonts w:ascii="Cambria Math" w:hAnsi="Cambria Math"/>
              <w:szCs w:val="24"/>
            </w:rPr>
            <m:t>*Coeff                               (1)</m:t>
          </m:r>
        </m:oMath>
      </m:oMathPara>
    </w:p>
    <w:p w14:paraId="6C737C68" w14:textId="77777777" w:rsidR="00521309" w:rsidRPr="00E74D6F" w:rsidRDefault="00B44EA6" w:rsidP="00D7353A">
      <w:pPr>
        <w:spacing w:after="0" w:line="240" w:lineRule="auto"/>
      </w:pPr>
      <w:r>
        <w:t>where</w:t>
      </w:r>
      <w:r w:rsidR="00521309" w:rsidRPr="00E74D6F">
        <w:t>:</w:t>
      </w:r>
    </w:p>
    <w:p w14:paraId="25789F83" w14:textId="77777777" w:rsidR="00521309" w:rsidRPr="00E74D6F" w:rsidRDefault="00521309" w:rsidP="00D7353A">
      <w:pPr>
        <w:spacing w:before="240" w:after="0" w:line="240" w:lineRule="auto"/>
      </w:pPr>
      <w:r w:rsidRPr="00E74D6F">
        <w:t>-</w:t>
      </w:r>
      <w:proofErr w:type="spellStart"/>
      <w:r w:rsidRPr="006B0DA0">
        <w:rPr>
          <w:i/>
        </w:rPr>
        <w:t>Vrange</w:t>
      </w:r>
      <w:r w:rsidRPr="006B0DA0">
        <w:rPr>
          <w:i/>
          <w:vertAlign w:val="subscript"/>
        </w:rPr>
        <w:t>in</w:t>
      </w:r>
      <w:proofErr w:type="spellEnd"/>
      <w:r w:rsidRPr="00E74D6F">
        <w:t xml:space="preserve"> </w:t>
      </w:r>
      <w:r w:rsidR="00B44EA6">
        <w:t>is the</w:t>
      </w:r>
      <w:r w:rsidR="00BE40C1">
        <w:t xml:space="preserve"> </w:t>
      </w:r>
      <w:proofErr w:type="spellStart"/>
      <w:r w:rsidR="00B44EA6">
        <w:t>Picolog</w:t>
      </w:r>
      <w:proofErr w:type="spellEnd"/>
      <w:r w:rsidR="00037A7E">
        <w:t xml:space="preserve"> </w:t>
      </w:r>
      <w:r w:rsidR="00B44EA6">
        <w:t>ADC</w:t>
      </w:r>
      <w:r w:rsidR="006B0DA0">
        <w:t>-channels</w:t>
      </w:r>
      <w:r w:rsidR="00B44EA6">
        <w:t xml:space="preserve"> </w:t>
      </w:r>
      <w:r w:rsidR="00BE40C1">
        <w:t xml:space="preserve">voltage </w:t>
      </w:r>
      <w:r w:rsidR="00B44EA6">
        <w:t xml:space="preserve">input range </w:t>
      </w:r>
      <w:r w:rsidR="006B0DA0">
        <w:t>(it is chosen of ± 1</w:t>
      </w:r>
      <w:r w:rsidR="007E2A1D" w:rsidRPr="00E74D6F">
        <w:t>.250</w:t>
      </w:r>
      <w:r w:rsidR="006B0DA0">
        <w:t> </w:t>
      </w:r>
      <w:r w:rsidR="007E2A1D" w:rsidRPr="00E74D6F">
        <w:t>mV</w:t>
      </w:r>
      <w:r w:rsidR="006B0DA0">
        <w:t xml:space="preserve">, so </w:t>
      </w:r>
      <w:proofErr w:type="spellStart"/>
      <w:r w:rsidR="006B0DA0" w:rsidRPr="006B0DA0">
        <w:t>Vrange</w:t>
      </w:r>
      <w:r w:rsidR="006B0DA0">
        <w:rPr>
          <w:vertAlign w:val="subscript"/>
        </w:rPr>
        <w:t>in</w:t>
      </w:r>
      <w:proofErr w:type="spellEnd"/>
      <w:r w:rsidR="006B0DA0">
        <w:rPr>
          <w:vertAlign w:val="subscript"/>
        </w:rPr>
        <w:t xml:space="preserve"> </w:t>
      </w:r>
      <w:r w:rsidR="006B0DA0">
        <w:t xml:space="preserve">= </w:t>
      </w:r>
      <w:r w:rsidR="006B0DA0" w:rsidRPr="006B0DA0">
        <w:t>2500</w:t>
      </w:r>
      <w:r w:rsidR="006B0DA0">
        <w:t> mV)</w:t>
      </w:r>
      <w:r w:rsidR="004A08BA" w:rsidRPr="00E74D6F">
        <w:t>;</w:t>
      </w:r>
    </w:p>
    <w:p w14:paraId="1F8C36A3" w14:textId="77777777" w:rsidR="00521309" w:rsidRPr="00E74D6F" w:rsidRDefault="00521309" w:rsidP="00D7353A">
      <w:pPr>
        <w:spacing w:after="0" w:line="240" w:lineRule="auto"/>
      </w:pPr>
      <w:r w:rsidRPr="00E74D6F">
        <w:t>-</w:t>
      </w:r>
      <w:proofErr w:type="spellStart"/>
      <w:r w:rsidRPr="006B0DA0">
        <w:rPr>
          <w:i/>
        </w:rPr>
        <w:t>Nbit</w:t>
      </w:r>
      <w:proofErr w:type="spellEnd"/>
      <w:r w:rsidR="00B44EA6">
        <w:t xml:space="preserve"> is the conversion bit number </w:t>
      </w:r>
      <w:r w:rsidR="006B0DA0">
        <w:t>of ADC-Channels (</w:t>
      </w:r>
      <w:r w:rsidR="00B44EA6">
        <w:t>24bit</w:t>
      </w:r>
      <w:r w:rsidR="006B0DA0">
        <w:t>)</w:t>
      </w:r>
      <w:r w:rsidR="004A08BA" w:rsidRPr="00E74D6F">
        <w:t>;</w:t>
      </w:r>
    </w:p>
    <w:p w14:paraId="38DBCA4B" w14:textId="0746E252" w:rsidR="00241073" w:rsidRDefault="00521309" w:rsidP="00241073">
      <w:r w:rsidRPr="00E74D6F">
        <w:t>-</w:t>
      </w:r>
      <w:proofErr w:type="spellStart"/>
      <w:r w:rsidRPr="006B0DA0">
        <w:rPr>
          <w:i/>
        </w:rPr>
        <w:t>Coeff</w:t>
      </w:r>
      <w:proofErr w:type="spellEnd"/>
      <w:r w:rsidRPr="00E74D6F">
        <w:t xml:space="preserve"> </w:t>
      </w:r>
      <w:r w:rsidR="00B44EA6">
        <w:t xml:space="preserve">is a </w:t>
      </w:r>
      <w:r w:rsidR="006B0DA0">
        <w:t>c</w:t>
      </w:r>
      <w:r w:rsidR="00037A7E">
        <w:t>oefficient</w:t>
      </w:r>
      <w:r w:rsidR="00B44EA6">
        <w:t xml:space="preserve"> </w:t>
      </w:r>
      <w:r w:rsidR="006B0DA0">
        <w:t>which</w:t>
      </w:r>
      <w:r w:rsidR="00B44EA6">
        <w:t xml:space="preserve"> value change </w:t>
      </w:r>
      <w:r w:rsidR="006B0DA0">
        <w:t xml:space="preserve">according with </w:t>
      </w:r>
      <w:r w:rsidR="00B44EA6">
        <w:t xml:space="preserve">the kind of </w:t>
      </w:r>
      <w:r w:rsidR="00037A7E">
        <w:t>measurement</w:t>
      </w:r>
      <w:r w:rsidR="00B44EA6">
        <w:t xml:space="preserve"> </w:t>
      </w:r>
      <w:r w:rsidR="006B0DA0">
        <w:t xml:space="preserve">that a single ADC-Channel has to </w:t>
      </w:r>
      <w:proofErr w:type="spellStart"/>
      <w:r w:rsidR="00403E2A">
        <w:t>performe</w:t>
      </w:r>
      <w:proofErr w:type="spellEnd"/>
      <w:r w:rsidR="006B0DA0">
        <w:t xml:space="preserve"> (the </w:t>
      </w:r>
      <w:proofErr w:type="spellStart"/>
      <w:r w:rsidR="006B0DA0">
        <w:t>Coeff</w:t>
      </w:r>
      <w:proofErr w:type="spellEnd"/>
      <w:r w:rsidR="006B0DA0">
        <w:t xml:space="preserve"> values are reported in</w:t>
      </w:r>
      <w:r w:rsidR="00B44EA6">
        <w:t xml:space="preserve"> </w:t>
      </w:r>
      <w:r w:rsidR="00BE40C1">
        <w:fldChar w:fldCharType="begin"/>
      </w:r>
      <w:r w:rsidR="00BE40C1">
        <w:instrText xml:space="preserve"> REF _Ref516655099 \h </w:instrText>
      </w:r>
      <w:r w:rsidR="00BE40C1">
        <w:fldChar w:fldCharType="separate"/>
      </w:r>
      <w:r w:rsidR="000B264B" w:rsidRPr="008B6741">
        <w:t>Table</w:t>
      </w:r>
      <w:r w:rsidR="000B264B">
        <w:t xml:space="preserve"> </w:t>
      </w:r>
      <w:r w:rsidR="000B264B">
        <w:rPr>
          <w:noProof/>
        </w:rPr>
        <w:t>2</w:t>
      </w:r>
      <w:r w:rsidR="00BE40C1">
        <w:fldChar w:fldCharType="end"/>
      </w:r>
      <w:r w:rsidR="00BE40C1">
        <w:t xml:space="preserve"> </w:t>
      </w:r>
      <w:r w:rsidR="00B44EA6">
        <w:t>and</w:t>
      </w:r>
      <w:r w:rsidR="00241073">
        <w:t xml:space="preserve"> </w:t>
      </w:r>
      <w:r w:rsidR="00241073">
        <w:fldChar w:fldCharType="begin"/>
      </w:r>
      <w:r w:rsidR="00241073">
        <w:instrText xml:space="preserve"> REF _Ref526264732 \h </w:instrText>
      </w:r>
      <w:r w:rsidR="00241073">
        <w:fldChar w:fldCharType="separate"/>
      </w:r>
      <w:r w:rsidR="000B264B">
        <w:t xml:space="preserve">Table </w:t>
      </w:r>
      <w:r w:rsidR="000B264B">
        <w:rPr>
          <w:noProof/>
        </w:rPr>
        <w:t>3</w:t>
      </w:r>
      <w:r w:rsidR="00241073">
        <w:fldChar w:fldCharType="end"/>
      </w:r>
      <w:r w:rsidR="006B0DA0">
        <w:t>)</w:t>
      </w:r>
      <w:r w:rsidR="00BE40C1">
        <w:t>.</w:t>
      </w:r>
      <w:r w:rsidR="00241073">
        <w:t xml:space="preserve"> </w:t>
      </w:r>
    </w:p>
    <w:p w14:paraId="2107E717" w14:textId="4BC75384" w:rsidR="00241073" w:rsidRDefault="00241073" w:rsidP="00241073">
      <w:r>
        <w:t xml:space="preserve">The </w:t>
      </w:r>
      <w:proofErr w:type="spellStart"/>
      <w:r>
        <w:t>Coeff’s</w:t>
      </w:r>
      <w:proofErr w:type="spellEnd"/>
      <w:r>
        <w:t xml:space="preserve"> values are strictly dependent to the hardware framework of the system. In this case the values are correlated to the use of:</w:t>
      </w:r>
    </w:p>
    <w:p w14:paraId="4739303A" w14:textId="77777777" w:rsidR="00241073" w:rsidRDefault="00241073" w:rsidP="00241073">
      <w:pPr>
        <w:pStyle w:val="Paragrafoelenco"/>
        <w:numPr>
          <w:ilvl w:val="0"/>
          <w:numId w:val="50"/>
        </w:numPr>
      </w:pPr>
      <w:r>
        <w:t xml:space="preserve">A 4 time voltage divider in the cell voltage measurement path (See the file source of hardware at </w:t>
      </w:r>
      <w:proofErr w:type="gramStart"/>
      <w:r w:rsidRPr="007A715C">
        <w:rPr>
          <w:i/>
        </w:rPr>
        <w:t>“./</w:t>
      </w:r>
      <w:proofErr w:type="gramEnd"/>
      <w:r w:rsidRPr="007A715C">
        <w:rPr>
          <w:i/>
        </w:rPr>
        <w:t>TWIST/HW”;</w:t>
      </w:r>
    </w:p>
    <w:p w14:paraId="77FBF6DC" w14:textId="77777777" w:rsidR="00241073" w:rsidRDefault="00241073" w:rsidP="00241073">
      <w:pPr>
        <w:pStyle w:val="Paragrafoelenco"/>
        <w:numPr>
          <w:ilvl w:val="0"/>
          <w:numId w:val="50"/>
        </w:numPr>
      </w:pPr>
      <w:r>
        <w:t>A shunt-resistor with a scale factor of 1 mV/A (sensor for current measurement);</w:t>
      </w:r>
    </w:p>
    <w:p w14:paraId="183A554D" w14:textId="62EC62D4" w:rsidR="00241073" w:rsidRDefault="00241073" w:rsidP="00241073">
      <w:pPr>
        <w:pStyle w:val="Paragrafoelenco"/>
        <w:numPr>
          <w:ilvl w:val="0"/>
          <w:numId w:val="50"/>
        </w:numPr>
      </w:pPr>
      <w:r>
        <w:t>LM35 sensor for cell temperature measurement with a scale factor of 10 mV/°C</w:t>
      </w:r>
    </w:p>
    <w:p w14:paraId="21985913" w14:textId="48F5294C" w:rsidR="00241073" w:rsidRDefault="00241073" w:rsidP="00241073">
      <w:r>
        <w:br w:type="page"/>
      </w:r>
    </w:p>
    <w:p w14:paraId="127FC29D" w14:textId="2F7DD9FA" w:rsidR="008B6741" w:rsidRDefault="008B6741" w:rsidP="008B6741">
      <w:pPr>
        <w:pStyle w:val="Didascalia"/>
        <w:ind w:left="709" w:firstLine="709"/>
      </w:pPr>
      <w:bookmarkStart w:id="32" w:name="_Ref516655099"/>
      <w:r w:rsidRPr="008B6741">
        <w:lastRenderedPageBreak/>
        <w:t>Table</w:t>
      </w:r>
      <w: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B264B">
        <w:rPr>
          <w:noProof/>
        </w:rPr>
        <w:t>2</w:t>
      </w:r>
      <w:r>
        <w:fldChar w:fldCharType="end"/>
      </w:r>
      <w:bookmarkEnd w:id="32"/>
      <w:r>
        <w:t xml:space="preserve">: </w:t>
      </w:r>
      <w:proofErr w:type="spellStart"/>
      <w:r>
        <w:t>Coeff</w:t>
      </w:r>
      <w:proofErr w:type="spellEnd"/>
      <w:r>
        <w:t xml:space="preserve"> values</w:t>
      </w:r>
    </w:p>
    <w:p w14:paraId="4A59CEA9" w14:textId="77777777" w:rsidR="008B6741" w:rsidRPr="008B6741" w:rsidRDefault="008B6741" w:rsidP="008B6741">
      <w:pPr>
        <w:pStyle w:val="Didascalia"/>
      </w:pPr>
    </w:p>
    <w:tbl>
      <w:tblPr>
        <w:tblStyle w:val="Tabellagriglia5scura-colore1"/>
        <w:tblW w:w="0" w:type="auto"/>
        <w:tblInd w:w="1276" w:type="dxa"/>
        <w:tblLook w:val="04A0" w:firstRow="1" w:lastRow="0" w:firstColumn="1" w:lastColumn="0" w:noHBand="0" w:noVBand="1"/>
      </w:tblPr>
      <w:tblGrid>
        <w:gridCol w:w="2547"/>
        <w:gridCol w:w="3969"/>
      </w:tblGrid>
      <w:tr w:rsidR="00521309" w:rsidRPr="00E74D6F" w14:paraId="49F67113" w14:textId="77777777" w:rsidTr="00A17A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25A0A20" w14:textId="77777777" w:rsidR="00521309" w:rsidRPr="00E74D6F" w:rsidRDefault="00A17AB4" w:rsidP="00A17AB4">
            <w:pPr>
              <w:rPr>
                <w:szCs w:val="24"/>
              </w:rPr>
            </w:pPr>
            <w:r>
              <w:rPr>
                <w:szCs w:val="24"/>
              </w:rPr>
              <w:t xml:space="preserve">Measurement </w:t>
            </w:r>
            <w:r w:rsidR="006B0DA0">
              <w:rPr>
                <w:szCs w:val="24"/>
              </w:rPr>
              <w:t>type (ADC-Channel ID)</w:t>
            </w:r>
          </w:p>
        </w:tc>
        <w:tc>
          <w:tcPr>
            <w:tcW w:w="3969" w:type="dxa"/>
          </w:tcPr>
          <w:p w14:paraId="03435A93" w14:textId="77777777" w:rsidR="00521309" w:rsidRPr="00E74D6F" w:rsidRDefault="008B6741" w:rsidP="004A27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Coeff</w:t>
            </w:r>
            <w:proofErr w:type="spellEnd"/>
            <w:r>
              <w:rPr>
                <w:szCs w:val="24"/>
              </w:rPr>
              <w:t xml:space="preserve"> Value</w:t>
            </w:r>
            <w:r w:rsidR="006B0DA0">
              <w:rPr>
                <w:szCs w:val="24"/>
              </w:rPr>
              <w:t>s</w:t>
            </w:r>
          </w:p>
        </w:tc>
      </w:tr>
      <w:tr w:rsidR="00521309" w:rsidRPr="00E74D6F" w14:paraId="52A427A5" w14:textId="77777777" w:rsidTr="00A17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E5CBE2C" w14:textId="77777777" w:rsidR="00521309" w:rsidRPr="00E74D6F" w:rsidRDefault="008B6741" w:rsidP="004A270C">
            <w:pPr>
              <w:rPr>
                <w:szCs w:val="24"/>
              </w:rPr>
            </w:pPr>
            <w:r>
              <w:rPr>
                <w:szCs w:val="24"/>
              </w:rPr>
              <w:t xml:space="preserve">Voltage </w:t>
            </w:r>
            <w:r w:rsidR="00521309" w:rsidRPr="00E74D6F">
              <w:rPr>
                <w:szCs w:val="24"/>
              </w:rPr>
              <w:t>(C1,</w:t>
            </w:r>
            <w:r w:rsidR="006B0DA0">
              <w:rPr>
                <w:szCs w:val="24"/>
              </w:rPr>
              <w:t xml:space="preserve"> </w:t>
            </w:r>
            <w:r w:rsidR="00521309" w:rsidRPr="00E74D6F">
              <w:rPr>
                <w:szCs w:val="24"/>
              </w:rPr>
              <w:t>C4)</w:t>
            </w:r>
          </w:p>
        </w:tc>
        <w:tc>
          <w:tcPr>
            <w:tcW w:w="3969" w:type="dxa"/>
          </w:tcPr>
          <w:p w14:paraId="16F8676B" w14:textId="77777777" w:rsidR="00521309" w:rsidRPr="00E74D6F" w:rsidRDefault="00A17AB4" w:rsidP="00A17A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4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</w:tc>
      </w:tr>
      <w:tr w:rsidR="00521309" w:rsidRPr="00E74D6F" w14:paraId="59ABC939" w14:textId="77777777" w:rsidTr="00A17A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E91D27C" w14:textId="77777777" w:rsidR="00521309" w:rsidRPr="00E74D6F" w:rsidRDefault="00521309" w:rsidP="004A270C">
            <w:pPr>
              <w:rPr>
                <w:szCs w:val="24"/>
              </w:rPr>
            </w:pPr>
            <w:r w:rsidRPr="00E74D6F">
              <w:rPr>
                <w:szCs w:val="24"/>
              </w:rPr>
              <w:t>C</w:t>
            </w:r>
            <w:r w:rsidR="008B6741">
              <w:rPr>
                <w:szCs w:val="24"/>
              </w:rPr>
              <w:t xml:space="preserve">urrent </w:t>
            </w:r>
            <w:r w:rsidRPr="00E74D6F">
              <w:rPr>
                <w:szCs w:val="24"/>
              </w:rPr>
              <w:t>(C3)</w:t>
            </w:r>
          </w:p>
        </w:tc>
        <w:tc>
          <w:tcPr>
            <w:tcW w:w="3969" w:type="dxa"/>
          </w:tcPr>
          <w:p w14:paraId="3B44CE51" w14:textId="77777777" w:rsidR="00521309" w:rsidRPr="00E74D6F" w:rsidRDefault="00A17AB4" w:rsidP="00A17A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 xml:space="preserve">1000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</w:tc>
      </w:tr>
      <w:tr w:rsidR="00521309" w:rsidRPr="00E74D6F" w14:paraId="6AAF80C1" w14:textId="77777777" w:rsidTr="00A17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E537AB5" w14:textId="77777777" w:rsidR="00521309" w:rsidRPr="00E74D6F" w:rsidRDefault="00521309" w:rsidP="004A270C">
            <w:pPr>
              <w:rPr>
                <w:szCs w:val="24"/>
              </w:rPr>
            </w:pPr>
            <w:r w:rsidRPr="00E74D6F">
              <w:rPr>
                <w:szCs w:val="24"/>
              </w:rPr>
              <w:t>T</w:t>
            </w:r>
            <w:r w:rsidR="008B6741">
              <w:rPr>
                <w:szCs w:val="24"/>
              </w:rPr>
              <w:t xml:space="preserve">emperature </w:t>
            </w:r>
            <w:r w:rsidRPr="00E74D6F">
              <w:rPr>
                <w:szCs w:val="24"/>
              </w:rPr>
              <w:t>(C5)</w:t>
            </w:r>
          </w:p>
        </w:tc>
        <w:tc>
          <w:tcPr>
            <w:tcW w:w="3969" w:type="dxa"/>
          </w:tcPr>
          <w:p w14:paraId="539733EA" w14:textId="77777777" w:rsidR="00521309" w:rsidRPr="00E74D6F" w:rsidRDefault="00A17AB4" w:rsidP="00A17AB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100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°C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</w:tc>
      </w:tr>
    </w:tbl>
    <w:p w14:paraId="69EB69C4" w14:textId="77777777" w:rsidR="00403E2A" w:rsidRDefault="00403E2A" w:rsidP="00403E2A">
      <w:bookmarkStart w:id="33" w:name="_Ref516655111"/>
    </w:p>
    <w:p w14:paraId="07457580" w14:textId="77777777" w:rsidR="00403E2A" w:rsidRDefault="00403E2A" w:rsidP="00403E2A">
      <w:r>
        <w:t xml:space="preserve">The </w:t>
      </w:r>
      <w:proofErr w:type="spellStart"/>
      <w:r>
        <w:t>Coeff’s</w:t>
      </w:r>
      <w:proofErr w:type="spellEnd"/>
      <w:r>
        <w:t xml:space="preserve"> values are strictly dependent to the hardware framework of the system. In this case the values are correlated to the use of:</w:t>
      </w:r>
    </w:p>
    <w:p w14:paraId="0EB95531" w14:textId="77777777" w:rsidR="00403E2A" w:rsidRDefault="00403E2A" w:rsidP="00403E2A">
      <w:pPr>
        <w:pStyle w:val="Paragrafoelenco"/>
        <w:numPr>
          <w:ilvl w:val="0"/>
          <w:numId w:val="50"/>
        </w:numPr>
      </w:pPr>
      <w:r>
        <w:t xml:space="preserve">A 4 time voltage divider in the cell voltage measurement path (See </w:t>
      </w:r>
      <w:r w:rsidR="007A715C">
        <w:t>the file source of h</w:t>
      </w:r>
      <w:r>
        <w:t xml:space="preserve">ardware at </w:t>
      </w:r>
      <w:proofErr w:type="gramStart"/>
      <w:r w:rsidRPr="007A715C">
        <w:rPr>
          <w:i/>
        </w:rPr>
        <w:t>“./</w:t>
      </w:r>
      <w:proofErr w:type="gramEnd"/>
      <w:r w:rsidRPr="007A715C">
        <w:rPr>
          <w:i/>
        </w:rPr>
        <w:t>TWIST/HW”;</w:t>
      </w:r>
    </w:p>
    <w:p w14:paraId="7705FA49" w14:textId="77777777" w:rsidR="00403E2A" w:rsidRDefault="00403E2A" w:rsidP="00403E2A">
      <w:pPr>
        <w:pStyle w:val="Paragrafoelenco"/>
        <w:numPr>
          <w:ilvl w:val="0"/>
          <w:numId w:val="50"/>
        </w:numPr>
      </w:pPr>
      <w:r>
        <w:t>A shunt-resistor</w:t>
      </w:r>
      <w:r w:rsidR="007A715C">
        <w:t xml:space="preserve"> with a scale factor of 1 mV/A</w:t>
      </w:r>
      <w:r>
        <w:t xml:space="preserve"> (sensor for current measurement);</w:t>
      </w:r>
    </w:p>
    <w:p w14:paraId="3B5FB948" w14:textId="5C3A701B" w:rsidR="00403E2A" w:rsidRDefault="007A715C" w:rsidP="00403E2A">
      <w:pPr>
        <w:pStyle w:val="Paragrafoelenco"/>
        <w:numPr>
          <w:ilvl w:val="0"/>
          <w:numId w:val="50"/>
        </w:numPr>
      </w:pPr>
      <w:r>
        <w:t>LM35 sensor for c</w:t>
      </w:r>
      <w:r w:rsidR="00403E2A">
        <w:t>ell temperature measurement</w:t>
      </w:r>
      <w:r>
        <w:t xml:space="preserve"> with a scale factor of 10 mV/°C</w:t>
      </w:r>
      <w:r w:rsidR="00241073">
        <w:t>4.</w:t>
      </w:r>
    </w:p>
    <w:p w14:paraId="48EBA78E" w14:textId="77777777" w:rsidR="00241073" w:rsidRDefault="00241073" w:rsidP="00241073">
      <w:pPr>
        <w:pStyle w:val="Paragrafoelenco"/>
        <w:ind w:left="780"/>
      </w:pPr>
    </w:p>
    <w:p w14:paraId="6253D53F" w14:textId="18335FF6" w:rsidR="008B6741" w:rsidRDefault="008B6741" w:rsidP="008B6741">
      <w:pPr>
        <w:pStyle w:val="Didascalia"/>
        <w:keepNext/>
      </w:pPr>
      <w:bookmarkStart w:id="34" w:name="_Ref5262647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B264B">
        <w:rPr>
          <w:noProof/>
        </w:rPr>
        <w:t>3</w:t>
      </w:r>
      <w:r>
        <w:fldChar w:fldCharType="end"/>
      </w:r>
      <w:bookmarkEnd w:id="33"/>
      <w:bookmarkEnd w:id="34"/>
      <w:r>
        <w:t xml:space="preserve">: </w:t>
      </w:r>
      <w:r w:rsidR="006B0DA0">
        <w:t>ADC-</w:t>
      </w:r>
      <w:r>
        <w:t>Channel</w:t>
      </w:r>
      <w:r w:rsidR="006B0DA0">
        <w:t xml:space="preserve"> setting information</w:t>
      </w:r>
    </w:p>
    <w:tbl>
      <w:tblPr>
        <w:tblStyle w:val="Tabellagriglia4-colore1"/>
        <w:tblpPr w:leftFromText="180" w:rightFromText="180" w:vertAnchor="text" w:horzAnchor="margin" w:tblpY="153"/>
        <w:tblW w:w="0" w:type="auto"/>
        <w:tblLook w:val="04A0" w:firstRow="1" w:lastRow="0" w:firstColumn="1" w:lastColumn="0" w:noHBand="0" w:noVBand="1"/>
      </w:tblPr>
      <w:tblGrid>
        <w:gridCol w:w="2266"/>
        <w:gridCol w:w="2265"/>
        <w:gridCol w:w="2265"/>
        <w:gridCol w:w="2265"/>
      </w:tblGrid>
      <w:tr w:rsidR="008B6741" w:rsidRPr="00E74D6F" w14:paraId="10B00BD6" w14:textId="77777777" w:rsidTr="008B6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4528C6C6" w14:textId="77777777" w:rsidR="008B6741" w:rsidRPr="00E74D6F" w:rsidRDefault="008B6741" w:rsidP="008B674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Num</w:t>
            </w:r>
            <w:proofErr w:type="spellEnd"/>
            <w:r>
              <w:rPr>
                <w:sz w:val="22"/>
                <w:szCs w:val="22"/>
              </w:rPr>
              <w:t xml:space="preserve"> of channel</w:t>
            </w:r>
            <w:r w:rsidRPr="00E74D6F">
              <w:rPr>
                <w:sz w:val="22"/>
                <w:szCs w:val="22"/>
              </w:rPr>
              <w:t xml:space="preserve"> </w:t>
            </w:r>
            <w:r w:rsidR="006B0DA0">
              <w:rPr>
                <w:sz w:val="22"/>
                <w:szCs w:val="22"/>
              </w:rPr>
              <w:t>ID (SW)</w:t>
            </w:r>
          </w:p>
        </w:tc>
        <w:tc>
          <w:tcPr>
            <w:tcW w:w="2265" w:type="dxa"/>
          </w:tcPr>
          <w:p w14:paraId="485E818E" w14:textId="77777777" w:rsidR="008B6741" w:rsidRPr="00E74D6F" w:rsidRDefault="006B0DA0" w:rsidP="008B67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 w:rsidR="00BE40C1">
              <w:rPr>
                <w:sz w:val="22"/>
                <w:szCs w:val="22"/>
              </w:rPr>
              <w:t xml:space="preserve">hysical </w:t>
            </w:r>
            <w:r w:rsidR="008B6741">
              <w:rPr>
                <w:sz w:val="22"/>
                <w:szCs w:val="22"/>
              </w:rPr>
              <w:t>channel</w:t>
            </w:r>
            <w:r>
              <w:rPr>
                <w:sz w:val="22"/>
                <w:szCs w:val="22"/>
              </w:rPr>
              <w:t xml:space="preserve"> </w:t>
            </w:r>
            <w:r w:rsidR="008B6741" w:rsidRPr="00E74D6F">
              <w:rPr>
                <w:sz w:val="22"/>
                <w:szCs w:val="22"/>
              </w:rPr>
              <w:t>(HW)</w:t>
            </w:r>
          </w:p>
        </w:tc>
        <w:tc>
          <w:tcPr>
            <w:tcW w:w="2265" w:type="dxa"/>
          </w:tcPr>
          <w:p w14:paraId="6C9D0671" w14:textId="77777777" w:rsidR="008B6741" w:rsidRPr="00E74D6F" w:rsidRDefault="008B6741" w:rsidP="008B67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Channel input mode</w:t>
            </w:r>
          </w:p>
        </w:tc>
        <w:tc>
          <w:tcPr>
            <w:tcW w:w="2265" w:type="dxa"/>
          </w:tcPr>
          <w:p w14:paraId="5F0CFF6E" w14:textId="77777777" w:rsidR="008B6741" w:rsidRPr="00E74D6F" w:rsidRDefault="006B0DA0" w:rsidP="008B67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Measurement typology</w:t>
            </w:r>
          </w:p>
        </w:tc>
      </w:tr>
      <w:tr w:rsidR="008B6741" w:rsidRPr="00E74D6F" w14:paraId="08C83908" w14:textId="77777777" w:rsidTr="008B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4CC2C14C" w14:textId="77777777" w:rsidR="008B6741" w:rsidRPr="00E74D6F" w:rsidRDefault="008B6741" w:rsidP="008B6741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C1</w:t>
            </w:r>
          </w:p>
        </w:tc>
        <w:tc>
          <w:tcPr>
            <w:tcW w:w="2265" w:type="dxa"/>
          </w:tcPr>
          <w:p w14:paraId="667E4F0F" w14:textId="77777777" w:rsidR="008B6741" w:rsidRPr="00E74D6F" w:rsidRDefault="008B6741" w:rsidP="008B67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Ch1</w:t>
            </w:r>
          </w:p>
        </w:tc>
        <w:tc>
          <w:tcPr>
            <w:tcW w:w="2265" w:type="dxa"/>
          </w:tcPr>
          <w:p w14:paraId="16ABD31C" w14:textId="77777777" w:rsidR="008B6741" w:rsidRPr="00E74D6F" w:rsidRDefault="008B6741" w:rsidP="008B67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Single-ended</w:t>
            </w:r>
          </w:p>
        </w:tc>
        <w:tc>
          <w:tcPr>
            <w:tcW w:w="2265" w:type="dxa"/>
          </w:tcPr>
          <w:p w14:paraId="58CE98C9" w14:textId="77777777" w:rsidR="008B6741" w:rsidRPr="00E74D6F" w:rsidRDefault="008B6741" w:rsidP="008B67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Cell voltage</w:t>
            </w:r>
          </w:p>
        </w:tc>
      </w:tr>
      <w:tr w:rsidR="008B6741" w:rsidRPr="00E74D6F" w14:paraId="67A53D7A" w14:textId="77777777" w:rsidTr="008B67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04408B80" w14:textId="77777777" w:rsidR="008B6741" w:rsidRPr="00E74D6F" w:rsidRDefault="008B6741" w:rsidP="008B6741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C2</w:t>
            </w:r>
          </w:p>
        </w:tc>
        <w:tc>
          <w:tcPr>
            <w:tcW w:w="2265" w:type="dxa"/>
          </w:tcPr>
          <w:p w14:paraId="3B346BB1" w14:textId="77777777" w:rsidR="008B6741" w:rsidRPr="00E74D6F" w:rsidRDefault="008B6741" w:rsidP="008B67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Ch2</w:t>
            </w:r>
          </w:p>
        </w:tc>
        <w:tc>
          <w:tcPr>
            <w:tcW w:w="2265" w:type="dxa"/>
          </w:tcPr>
          <w:p w14:paraId="651435FF" w14:textId="77777777" w:rsidR="008B6741" w:rsidRPr="00E74D6F" w:rsidRDefault="008B6741" w:rsidP="008B6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Single-ended</w:t>
            </w:r>
          </w:p>
        </w:tc>
        <w:tc>
          <w:tcPr>
            <w:tcW w:w="2265" w:type="dxa"/>
          </w:tcPr>
          <w:p w14:paraId="53686987" w14:textId="77777777" w:rsidR="008B6741" w:rsidRPr="00E74D6F" w:rsidRDefault="008B6741" w:rsidP="008B6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Free</w:t>
            </w:r>
            <w:r w:rsidR="006B0DA0">
              <w:rPr>
                <w:szCs w:val="24"/>
              </w:rPr>
              <w:t xml:space="preserve"> (not used)</w:t>
            </w:r>
          </w:p>
        </w:tc>
      </w:tr>
      <w:tr w:rsidR="008B6741" w:rsidRPr="00E74D6F" w14:paraId="749D0EBD" w14:textId="77777777" w:rsidTr="008B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49345E91" w14:textId="77777777" w:rsidR="008B6741" w:rsidRPr="00E74D6F" w:rsidRDefault="008B6741" w:rsidP="008B6741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C3</w:t>
            </w:r>
          </w:p>
        </w:tc>
        <w:tc>
          <w:tcPr>
            <w:tcW w:w="2265" w:type="dxa"/>
          </w:tcPr>
          <w:p w14:paraId="791CB411" w14:textId="77777777" w:rsidR="008B6741" w:rsidRPr="00E74D6F" w:rsidRDefault="008B6741" w:rsidP="008B67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Ch3(-), Ch4 (+)</w:t>
            </w:r>
          </w:p>
        </w:tc>
        <w:tc>
          <w:tcPr>
            <w:tcW w:w="2265" w:type="dxa"/>
          </w:tcPr>
          <w:p w14:paraId="5D34F6BF" w14:textId="77777777" w:rsidR="008B6741" w:rsidRPr="00E74D6F" w:rsidRDefault="008B6741" w:rsidP="008B67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Diff</w:t>
            </w:r>
            <w:r>
              <w:rPr>
                <w:szCs w:val="24"/>
              </w:rPr>
              <w:t xml:space="preserve">erential-ended </w:t>
            </w:r>
          </w:p>
        </w:tc>
        <w:tc>
          <w:tcPr>
            <w:tcW w:w="2265" w:type="dxa"/>
          </w:tcPr>
          <w:p w14:paraId="53EADFEB" w14:textId="77777777" w:rsidR="008B6741" w:rsidRPr="00E74D6F" w:rsidRDefault="008B6741" w:rsidP="008B67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Cell current</w:t>
            </w:r>
          </w:p>
        </w:tc>
      </w:tr>
      <w:tr w:rsidR="008B6741" w:rsidRPr="00E74D6F" w14:paraId="7E768F07" w14:textId="77777777" w:rsidTr="008B67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484B56BB" w14:textId="77777777" w:rsidR="008B6741" w:rsidRPr="00E74D6F" w:rsidRDefault="008B6741" w:rsidP="008B6741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C4</w:t>
            </w:r>
          </w:p>
        </w:tc>
        <w:tc>
          <w:tcPr>
            <w:tcW w:w="2265" w:type="dxa"/>
          </w:tcPr>
          <w:p w14:paraId="0D4B1755" w14:textId="77777777" w:rsidR="008B6741" w:rsidRPr="00E74D6F" w:rsidRDefault="008B6741" w:rsidP="008B67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Ch5</w:t>
            </w:r>
          </w:p>
        </w:tc>
        <w:tc>
          <w:tcPr>
            <w:tcW w:w="2265" w:type="dxa"/>
          </w:tcPr>
          <w:p w14:paraId="14CAD1BA" w14:textId="77777777" w:rsidR="008B6741" w:rsidRPr="00E74D6F" w:rsidRDefault="008B6741" w:rsidP="008B6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Single-ended</w:t>
            </w:r>
          </w:p>
        </w:tc>
        <w:tc>
          <w:tcPr>
            <w:tcW w:w="2265" w:type="dxa"/>
          </w:tcPr>
          <w:p w14:paraId="43DC88BD" w14:textId="77777777" w:rsidR="008B6741" w:rsidRPr="00E74D6F" w:rsidRDefault="008B6741" w:rsidP="008B6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Cell voltage</w:t>
            </w:r>
          </w:p>
        </w:tc>
      </w:tr>
      <w:tr w:rsidR="008B6741" w:rsidRPr="00E74D6F" w14:paraId="5354AB89" w14:textId="77777777" w:rsidTr="008B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2559ED9D" w14:textId="77777777" w:rsidR="008B6741" w:rsidRPr="00E74D6F" w:rsidRDefault="008B6741" w:rsidP="008B6741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C5</w:t>
            </w:r>
          </w:p>
        </w:tc>
        <w:tc>
          <w:tcPr>
            <w:tcW w:w="2265" w:type="dxa"/>
          </w:tcPr>
          <w:p w14:paraId="05FD736F" w14:textId="77777777" w:rsidR="008B6741" w:rsidRPr="00E74D6F" w:rsidRDefault="008B6741" w:rsidP="008B67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Ch6</w:t>
            </w:r>
          </w:p>
        </w:tc>
        <w:tc>
          <w:tcPr>
            <w:tcW w:w="2265" w:type="dxa"/>
          </w:tcPr>
          <w:p w14:paraId="6742232B" w14:textId="77777777" w:rsidR="008B6741" w:rsidRPr="00E74D6F" w:rsidRDefault="008B6741" w:rsidP="008B67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Single-ended</w:t>
            </w:r>
          </w:p>
        </w:tc>
        <w:tc>
          <w:tcPr>
            <w:tcW w:w="2265" w:type="dxa"/>
          </w:tcPr>
          <w:p w14:paraId="6F4C0B26" w14:textId="77777777" w:rsidR="008B6741" w:rsidRPr="00E74D6F" w:rsidRDefault="008B6741" w:rsidP="008B67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Cell temperature</w:t>
            </w:r>
          </w:p>
        </w:tc>
      </w:tr>
      <w:tr w:rsidR="008B6741" w:rsidRPr="00E74D6F" w14:paraId="4AC59A13" w14:textId="77777777" w:rsidTr="008B67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724594FC" w14:textId="77777777" w:rsidR="008B6741" w:rsidRPr="00E74D6F" w:rsidRDefault="008B6741" w:rsidP="008B6741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C6</w:t>
            </w:r>
          </w:p>
        </w:tc>
        <w:tc>
          <w:tcPr>
            <w:tcW w:w="2265" w:type="dxa"/>
          </w:tcPr>
          <w:p w14:paraId="72718F2A" w14:textId="77777777" w:rsidR="008B6741" w:rsidRPr="00E74D6F" w:rsidRDefault="008B6741" w:rsidP="008B67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Ch7</w:t>
            </w:r>
          </w:p>
        </w:tc>
        <w:tc>
          <w:tcPr>
            <w:tcW w:w="2265" w:type="dxa"/>
          </w:tcPr>
          <w:p w14:paraId="098E35C6" w14:textId="77777777" w:rsidR="008B6741" w:rsidRPr="00E74D6F" w:rsidRDefault="008B6741" w:rsidP="008B6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Single-ended</w:t>
            </w:r>
          </w:p>
        </w:tc>
        <w:tc>
          <w:tcPr>
            <w:tcW w:w="2265" w:type="dxa"/>
          </w:tcPr>
          <w:p w14:paraId="2FB1959E" w14:textId="77777777" w:rsidR="008B6741" w:rsidRPr="00E74D6F" w:rsidRDefault="008B6741" w:rsidP="008B6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Free</w:t>
            </w:r>
            <w:r w:rsidR="00403E2A">
              <w:rPr>
                <w:szCs w:val="24"/>
              </w:rPr>
              <w:t xml:space="preserve"> (not used)</w:t>
            </w:r>
          </w:p>
        </w:tc>
      </w:tr>
      <w:tr w:rsidR="008B6741" w:rsidRPr="00E74D6F" w14:paraId="20DC1C2A" w14:textId="77777777" w:rsidTr="008B6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19B4B647" w14:textId="77777777" w:rsidR="008B6741" w:rsidRPr="00E74D6F" w:rsidRDefault="008B6741" w:rsidP="008B6741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C7</w:t>
            </w:r>
          </w:p>
        </w:tc>
        <w:tc>
          <w:tcPr>
            <w:tcW w:w="2265" w:type="dxa"/>
          </w:tcPr>
          <w:p w14:paraId="44C1806F" w14:textId="77777777" w:rsidR="008B6741" w:rsidRPr="00E74D6F" w:rsidRDefault="008B6741" w:rsidP="008B67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Ch8</w:t>
            </w:r>
          </w:p>
        </w:tc>
        <w:tc>
          <w:tcPr>
            <w:tcW w:w="2265" w:type="dxa"/>
          </w:tcPr>
          <w:p w14:paraId="4E68F678" w14:textId="77777777" w:rsidR="008B6741" w:rsidRPr="00E74D6F" w:rsidRDefault="008B6741" w:rsidP="008B67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Single-ended</w:t>
            </w:r>
          </w:p>
        </w:tc>
        <w:tc>
          <w:tcPr>
            <w:tcW w:w="2265" w:type="dxa"/>
          </w:tcPr>
          <w:p w14:paraId="2BC432C3" w14:textId="77777777" w:rsidR="008B6741" w:rsidRPr="00E74D6F" w:rsidRDefault="008B6741" w:rsidP="008B67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Charging relay state</w:t>
            </w:r>
          </w:p>
        </w:tc>
      </w:tr>
      <w:tr w:rsidR="008B6741" w:rsidRPr="00E74D6F" w14:paraId="34BC3C70" w14:textId="77777777" w:rsidTr="008B67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</w:tcPr>
          <w:p w14:paraId="37312903" w14:textId="77777777" w:rsidR="008B6741" w:rsidRPr="00E74D6F" w:rsidRDefault="008B6741" w:rsidP="008B6741">
            <w:pPr>
              <w:jc w:val="center"/>
              <w:rPr>
                <w:szCs w:val="24"/>
              </w:rPr>
            </w:pPr>
            <w:r w:rsidRPr="00E74D6F">
              <w:rPr>
                <w:szCs w:val="24"/>
              </w:rPr>
              <w:t>C8</w:t>
            </w:r>
          </w:p>
        </w:tc>
        <w:tc>
          <w:tcPr>
            <w:tcW w:w="2265" w:type="dxa"/>
          </w:tcPr>
          <w:p w14:paraId="73FF22F1" w14:textId="77777777" w:rsidR="008B6741" w:rsidRPr="00E74D6F" w:rsidRDefault="008B6741" w:rsidP="008B67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Ch9</w:t>
            </w:r>
          </w:p>
        </w:tc>
        <w:tc>
          <w:tcPr>
            <w:tcW w:w="2265" w:type="dxa"/>
          </w:tcPr>
          <w:p w14:paraId="1DEC6300" w14:textId="77777777" w:rsidR="008B6741" w:rsidRPr="00E74D6F" w:rsidRDefault="008B6741" w:rsidP="008B6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74D6F">
              <w:rPr>
                <w:szCs w:val="24"/>
              </w:rPr>
              <w:t>Single-ended</w:t>
            </w:r>
          </w:p>
        </w:tc>
        <w:tc>
          <w:tcPr>
            <w:tcW w:w="2265" w:type="dxa"/>
          </w:tcPr>
          <w:p w14:paraId="109EBCC3" w14:textId="77777777" w:rsidR="008B6741" w:rsidRPr="00E74D6F" w:rsidRDefault="008B6741" w:rsidP="008B6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Discharging relay state</w:t>
            </w:r>
          </w:p>
        </w:tc>
      </w:tr>
    </w:tbl>
    <w:p w14:paraId="346765FC" w14:textId="77777777" w:rsidR="00521309" w:rsidRPr="00E74D6F" w:rsidRDefault="00521309" w:rsidP="00521309">
      <w:pPr>
        <w:rPr>
          <w:szCs w:val="28"/>
          <w:u w:val="single"/>
        </w:rPr>
      </w:pPr>
      <m:oMathPara>
        <m:oMath>
          <m:r>
            <w:rPr>
              <w:rFonts w:ascii="Cambria Math" w:hAnsi="Cambria Math"/>
              <w:szCs w:val="24"/>
            </w:rPr>
            <m:t xml:space="preserve"> </m:t>
          </m:r>
        </m:oMath>
      </m:oMathPara>
    </w:p>
    <w:sectPr w:rsidR="00521309" w:rsidRPr="00E74D6F">
      <w:footerReference w:type="even" r:id="rId46"/>
      <w:footerReference w:type="default" r:id="rId47"/>
      <w:pgSz w:w="11907" w:h="16839" w:code="1"/>
      <w:pgMar w:top="1418" w:right="1418" w:bottom="141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979292" w14:textId="77777777" w:rsidR="009774D7" w:rsidRDefault="009774D7">
      <w:pPr>
        <w:spacing w:after="0" w:line="240" w:lineRule="auto"/>
      </w:pPr>
      <w:r>
        <w:separator/>
      </w:r>
    </w:p>
  </w:endnote>
  <w:endnote w:type="continuationSeparator" w:id="0">
    <w:p w14:paraId="4A8FB945" w14:textId="77777777" w:rsidR="009774D7" w:rsidRDefault="00977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64476" w14:textId="77777777" w:rsidR="00D50D0D" w:rsidRDefault="00D50D0D">
    <w:pPr>
      <w:pStyle w:val="Pidipagina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6F238812" wp14:editId="412800D1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ttangol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4B326321" w14:textId="77777777" w:rsidR="00D50D0D" w:rsidRPr="009337FF" w:rsidRDefault="009774D7">
                          <w:pPr>
                            <w:pStyle w:val="Nessunaspaziatura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olo"/>
                              <w:id w:val="-1386405189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D50D0D" w:rsidRPr="009337FF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Two Wheels Instrument Station Tester (TWIST)</w:t>
                              </w:r>
                            </w:sdtContent>
                          </w:sdt>
                          <w:r w:rsidR="00D50D0D" w:rsidRPr="009337FF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-120585787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2-18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50D0D" w:rsidRPr="006726D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18/02/2018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6F238812" id="Rettangolo 22" o:spid="_x0000_s1085" style="position:absolute;left:0;text-align:left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" o:allowincell="f" filled="f" stroked="f">
              <v:textbox style="layout-flow:vertical;mso-layout-flow-alt:bottom-to-top" inset=",,8.64pt,10.8pt">
                <w:txbxContent>
                  <w:p w14:paraId="4B326321" w14:textId="77777777" w:rsidR="00D50D0D" w:rsidRPr="009337FF" w:rsidRDefault="009774D7">
                    <w:pPr>
                      <w:pStyle w:val="Nessunaspaziatura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olo"/>
                        <w:id w:val="-1386405189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D50D0D" w:rsidRPr="009337FF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Two Wheels Instrument Station Tester (TWIST)</w:t>
                        </w:r>
                      </w:sdtContent>
                    </w:sdt>
                    <w:r w:rsidR="00D50D0D" w:rsidRPr="009337FF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-120585787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2-18T00:00:00Z">
                          <w:dateFormat w:val="dd/MM/yyyy"/>
                          <w:lid w:val="it-I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D50D0D" w:rsidRPr="006726D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18/02/2018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36B42985" wp14:editId="38A993C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Forma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11A8793B" id="Forma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NUD+Gm6&#10;AgAAu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C96350B" wp14:editId="097DD05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EAB795B" w14:textId="77777777" w:rsidR="00D50D0D" w:rsidRDefault="00D50D0D">
                          <w:pPr>
                            <w:pStyle w:val="Nessunaspaziatura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A0315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24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C96350B" id="Ovale 21" o:spid="_x0000_s1086" style="position:absolute;left:0;text-align:left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" o:allowincell="f" fillcolor="#d34817 [3204]" stroked="f">
              <v:textbox inset="0,0,0,0">
                <w:txbxContent>
                  <w:p w14:paraId="2EAB795B" w14:textId="77777777" w:rsidR="00D50D0D" w:rsidRDefault="00D50D0D">
                    <w:pPr>
                      <w:pStyle w:val="Nessunaspaziatura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A0315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24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F4EB0" w14:textId="77777777" w:rsidR="00D50D0D" w:rsidRDefault="00D50D0D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3AAEA8A5" wp14:editId="59889243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ttango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617EAC27" w14:textId="77777777" w:rsidR="00D50D0D" w:rsidRPr="009337FF" w:rsidRDefault="009774D7">
                          <w:pPr>
                            <w:pStyle w:val="Nessunaspaziatura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olo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D50D0D" w:rsidRPr="009337FF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Two Wheels Instrument Station Tester (TWIST)</w:t>
                              </w:r>
                            </w:sdtContent>
                          </w:sdt>
                          <w:r w:rsidR="00D50D0D" w:rsidRPr="009337FF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2-18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50D0D" w:rsidRPr="006726D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18/02/2018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3AAEA8A5" id="Rettangolo 24" o:spid="_x0000_s1087" style="position:absolute;left:0;text-align:left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" o:allowincell="f" filled="f" stroked="f">
              <v:textbox style="layout-flow:vertical;mso-layout-flow-alt:bottom-to-top" inset=",,8.64pt,10.8pt">
                <w:txbxContent>
                  <w:p w14:paraId="617EAC27" w14:textId="77777777" w:rsidR="00D50D0D" w:rsidRPr="009337FF" w:rsidRDefault="009774D7">
                    <w:pPr>
                      <w:pStyle w:val="Nessunaspaziatura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olo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D50D0D" w:rsidRPr="009337FF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Two Wheels Instrument Station Tester (TWIST)</w:t>
                        </w:r>
                      </w:sdtContent>
                    </w:sdt>
                    <w:r w:rsidR="00D50D0D" w:rsidRPr="009337FF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2-18T00:00:00Z">
                          <w:dateFormat w:val="dd/MM/yyyy"/>
                          <w:lid w:val="it-I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D50D0D" w:rsidRPr="006726D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18/02/2018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76009C0" wp14:editId="6A62FCC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Forma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7C39B4C6" id="Forma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P1UNyO6&#10;AgAAu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288BCC1" wp14:editId="02BE1D1F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135808A" w14:textId="77777777" w:rsidR="00D50D0D" w:rsidRDefault="00D50D0D">
                          <w:pPr>
                            <w:pStyle w:val="Nessunaspaziatura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A0315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25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288BCC1" id="Ovale 18" o:spid="_x0000_s1088" style="position:absolute;left:0;text-align:left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" o:allowincell="f" fillcolor="#d34817 [3204]" stroked="f">
              <v:textbox inset="0,0,0,0">
                <w:txbxContent>
                  <w:p w14:paraId="2135808A" w14:textId="77777777" w:rsidR="00D50D0D" w:rsidRDefault="00D50D0D">
                    <w:pPr>
                      <w:pStyle w:val="Nessunaspaziatura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A0315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25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F9A7447" w14:textId="77777777" w:rsidR="00D50D0D" w:rsidRDefault="00D50D0D">
    <w:pPr>
      <w:pStyle w:val="Pidipagina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47498" w14:textId="77777777" w:rsidR="009774D7" w:rsidRDefault="009774D7">
      <w:pPr>
        <w:spacing w:after="0" w:line="240" w:lineRule="auto"/>
      </w:pPr>
      <w:r>
        <w:separator/>
      </w:r>
    </w:p>
  </w:footnote>
  <w:footnote w:type="continuationSeparator" w:id="0">
    <w:p w14:paraId="223A1E81" w14:textId="77777777" w:rsidR="009774D7" w:rsidRDefault="009774D7">
      <w:pPr>
        <w:spacing w:after="0" w:line="240" w:lineRule="auto"/>
      </w:pPr>
      <w:r>
        <w:continuationSeparator/>
      </w:r>
    </w:p>
  </w:footnote>
  <w:footnote w:id="1">
    <w:p w14:paraId="686FFCAD" w14:textId="77777777" w:rsidR="00D50D0D" w:rsidRDefault="00D50D0D" w:rsidP="0019446E">
      <w:pPr>
        <w:pStyle w:val="Testonotaapidipagina"/>
      </w:pPr>
      <w:r>
        <w:rPr>
          <w:rStyle w:val="Rimandonotaapidipagina"/>
        </w:rPr>
        <w:footnoteRef/>
      </w:r>
      <w:r>
        <w:t xml:space="preserve">See datasheet  </w:t>
      </w:r>
      <w:hyperlink r:id="rId1" w:history="1">
        <w:r w:rsidRPr="001D527F">
          <w:rPr>
            <w:rStyle w:val="Collegamentoipertestuale"/>
          </w:rPr>
          <w:t>LD400P</w:t>
        </w:r>
      </w:hyperlink>
      <w:r>
        <w:t>.</w:t>
      </w:r>
    </w:p>
  </w:footnote>
  <w:footnote w:id="2">
    <w:p w14:paraId="2B3D6CB0" w14:textId="77777777" w:rsidR="00D50D0D" w:rsidRDefault="00D50D0D" w:rsidP="0019446E">
      <w:pPr>
        <w:pStyle w:val="Testonotaapidipagina"/>
      </w:pPr>
      <w:r>
        <w:rPr>
          <w:rStyle w:val="Rimandonotaapidipagina"/>
        </w:rPr>
        <w:footnoteRef/>
      </w:r>
      <w:r>
        <w:t xml:space="preserve"> See </w:t>
      </w:r>
      <w:hyperlink r:id="rId2" w:history="1">
        <w:r w:rsidRPr="00755C56">
          <w:rPr>
            <w:rStyle w:val="Collegamentoipertestuale"/>
          </w:rPr>
          <w:t>QPX1200SP</w:t>
        </w:r>
      </w:hyperlink>
      <w:r>
        <w:rPr>
          <w:rStyle w:val="Collegamentoipertestuale"/>
        </w:rPr>
        <w:t xml:space="preserve"> </w:t>
      </w:r>
      <w:r w:rsidRPr="001F42B3">
        <w:rPr>
          <w:rStyle w:val="Collegamentoipertestuale"/>
          <w:color w:val="000000" w:themeColor="text1"/>
          <w:u w:val="none"/>
        </w:rPr>
        <w:t>datasheet</w:t>
      </w:r>
      <w:r>
        <w:t>.</w:t>
      </w:r>
    </w:p>
  </w:footnote>
  <w:footnote w:id="3">
    <w:p w14:paraId="6E7F6EBB" w14:textId="77777777" w:rsidR="00D50D0D" w:rsidRDefault="00D50D0D" w:rsidP="0019446E">
      <w:pPr>
        <w:pStyle w:val="Testonotaapidipagina"/>
      </w:pPr>
      <w:r>
        <w:rPr>
          <w:rStyle w:val="Rimandonotaapidipagina"/>
        </w:rPr>
        <w:footnoteRef/>
      </w:r>
      <w:hyperlink r:id="rId3" w:history="1">
        <w:r w:rsidRPr="001F42B3">
          <w:rPr>
            <w:rStyle w:val="Collegamentoipertestuale"/>
            <w:color w:val="000000" w:themeColor="text1"/>
          </w:rPr>
          <w:t>See PicoLog</w:t>
        </w:r>
      </w:hyperlink>
      <w:r>
        <w:rPr>
          <w:rStyle w:val="Collegamentoipertestuale"/>
        </w:rPr>
        <w:t xml:space="preserve"> </w:t>
      </w:r>
      <w:hyperlink r:id="rId4" w:history="1">
        <w:r w:rsidRPr="00E82A78">
          <w:rPr>
            <w:rStyle w:val="Collegamentoipertestuale"/>
          </w:rPr>
          <w:t>ADC-24</w:t>
        </w:r>
      </w:hyperlink>
      <w:r>
        <w:rPr>
          <w:rStyle w:val="Collegamentoipertestuale"/>
        </w:rPr>
        <w:t xml:space="preserve"> </w:t>
      </w:r>
      <w:r w:rsidRPr="001F42B3">
        <w:rPr>
          <w:rStyle w:val="Collegamentoipertestuale"/>
          <w:color w:val="000000" w:themeColor="text1"/>
          <w:u w:val="none"/>
        </w:rPr>
        <w:t>datasheet</w:t>
      </w:r>
      <w:r>
        <w:t>.</w:t>
      </w:r>
    </w:p>
  </w:footnote>
  <w:footnote w:id="4">
    <w:p w14:paraId="7315D58C" w14:textId="4CB35B7C" w:rsidR="00D50D0D" w:rsidRPr="00D50D0D" w:rsidRDefault="00D50D0D">
      <w:pPr>
        <w:pStyle w:val="Testonotaapidipagina"/>
      </w:pPr>
      <w:r>
        <w:rPr>
          <w:rStyle w:val="Rimandonotaapidipagina"/>
        </w:rPr>
        <w:footnoteRef/>
      </w:r>
      <w:r>
        <w:t xml:space="preserve"> See </w:t>
      </w:r>
      <w:hyperlink r:id="rId5" w:history="1">
        <w:r w:rsidRPr="00D50D0D">
          <w:rPr>
            <w:rStyle w:val="Collegamentoipertestuale"/>
          </w:rPr>
          <w:t>Murata datasheet</w:t>
        </w:r>
      </w:hyperlink>
    </w:p>
  </w:footnote>
  <w:footnote w:id="5">
    <w:p w14:paraId="6720C49B" w14:textId="566E4D8E" w:rsidR="00D50D0D" w:rsidRPr="00D50D0D" w:rsidRDefault="00D50D0D">
      <w:pPr>
        <w:pStyle w:val="Testonotaapidipagina"/>
      </w:pPr>
      <w:r>
        <w:rPr>
          <w:rStyle w:val="Rimandonotaapidipagina"/>
        </w:rPr>
        <w:footnoteRef/>
      </w:r>
      <w:r>
        <w:t xml:space="preserve"> See relays </w:t>
      </w:r>
      <w:hyperlink r:id="rId6" w:history="1">
        <w:r w:rsidRPr="00D50D0D">
          <w:rPr>
            <w:rStyle w:val="Collegamentoipertestuale"/>
          </w:rPr>
          <w:t>datasheet</w:t>
        </w:r>
      </w:hyperlink>
    </w:p>
  </w:footnote>
  <w:footnote w:id="6">
    <w:p w14:paraId="1ED5E3F4" w14:textId="48717A78" w:rsidR="00D50D0D" w:rsidRPr="00D50D0D" w:rsidRDefault="00D50D0D">
      <w:pPr>
        <w:pStyle w:val="Testonotaapidipagina"/>
      </w:pPr>
      <w:r>
        <w:rPr>
          <w:rStyle w:val="Rimandonotaapidipagina"/>
        </w:rPr>
        <w:footnoteRef/>
      </w:r>
      <w:r>
        <w:t xml:space="preserve"> See temperature sensor </w:t>
      </w:r>
      <w:hyperlink r:id="rId7" w:history="1">
        <w:r w:rsidRPr="00B25BC9">
          <w:rPr>
            <w:rStyle w:val="Collegamentoipertestuale"/>
          </w:rPr>
          <w:t>datasheet</w:t>
        </w:r>
      </w:hyperlink>
    </w:p>
  </w:footnote>
  <w:footnote w:id="7">
    <w:p w14:paraId="4E49F52D" w14:textId="77777777" w:rsidR="00D50D0D" w:rsidRDefault="00D50D0D" w:rsidP="00F83ACD">
      <w:pPr>
        <w:pStyle w:val="Testonotaapidipagina"/>
      </w:pPr>
      <w:r>
        <w:rPr>
          <w:rStyle w:val="Rimandonotaapidipagina"/>
        </w:rPr>
        <w:footnoteRef/>
      </w:r>
      <w:r>
        <w:t>See Article.</w:t>
      </w:r>
    </w:p>
  </w:footnote>
  <w:footnote w:id="8">
    <w:p w14:paraId="064FB164" w14:textId="77777777" w:rsidR="00D50D0D" w:rsidRPr="004F53DB" w:rsidRDefault="00D50D0D" w:rsidP="00F83ACD">
      <w:pPr>
        <w:pStyle w:val="Testonotaapidipagina"/>
        <w:rPr>
          <w:u w:val="single"/>
        </w:rPr>
      </w:pPr>
      <w:r>
        <w:rPr>
          <w:rStyle w:val="Rimandonotaapidipagina"/>
        </w:rPr>
        <w:footnoteRef/>
      </w:r>
      <w:r>
        <w:t xml:space="preserve"> See Article</w:t>
      </w:r>
      <w:r>
        <w:rPr>
          <w:u w:val="single"/>
        </w:rPr>
        <w:t>.</w:t>
      </w:r>
    </w:p>
  </w:footnote>
  <w:footnote w:id="9">
    <w:p w14:paraId="3A550E56" w14:textId="77777777" w:rsidR="00D50D0D" w:rsidRPr="006726D8" w:rsidRDefault="00D50D0D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6726D8">
        <w:t xml:space="preserve">See </w:t>
      </w:r>
      <w:hyperlink r:id="rId8" w:history="1">
        <w:r w:rsidRPr="006726D8">
          <w:rPr>
            <w:rStyle w:val="Collegamentoipertestuale"/>
          </w:rPr>
          <w:t>LD400P</w:t>
        </w:r>
      </w:hyperlink>
      <w:r w:rsidRPr="006726D8">
        <w:t xml:space="preserve"> user-manual p. 36.</w:t>
      </w:r>
    </w:p>
  </w:footnote>
  <w:footnote w:id="10">
    <w:p w14:paraId="6C13DE3E" w14:textId="77777777" w:rsidR="00D50D0D" w:rsidRPr="006726D8" w:rsidRDefault="00D50D0D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6726D8">
        <w:t xml:space="preserve">See </w:t>
      </w:r>
      <w:hyperlink r:id="rId9" w:history="1">
        <w:r w:rsidRPr="006726D8">
          <w:rPr>
            <w:rStyle w:val="Collegamentoipertestuale"/>
          </w:rPr>
          <w:t>QPX1200SP</w:t>
        </w:r>
      </w:hyperlink>
      <w:r w:rsidRPr="006726D8">
        <w:t xml:space="preserve"> user manual p.11.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Puntoelenco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Puntoelenco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Puntoelenco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Puntoelenco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Puntoelenco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1973530"/>
    <w:multiLevelType w:val="hybridMultilevel"/>
    <w:tmpl w:val="81D4059E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06770"/>
    <w:multiLevelType w:val="hybridMultilevel"/>
    <w:tmpl w:val="06AEA5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AE0909"/>
    <w:multiLevelType w:val="multilevel"/>
    <w:tmpl w:val="9312BE56"/>
    <w:lvl w:ilvl="0">
      <w:start w:val="3"/>
      <w:numFmt w:val="decimal"/>
      <w:lvlText w:val="%1"/>
      <w:lvlJc w:val="left"/>
      <w:pPr>
        <w:ind w:left="420" w:hanging="420"/>
      </w:pPr>
      <w:rPr>
        <w:rFonts w:asciiTheme="majorHAnsi" w:hAnsiTheme="majorHAnsi" w:hint="default"/>
        <w:b/>
        <w:color w:val="D34817" w:themeColor="accent1"/>
        <w:sz w:val="24"/>
      </w:rPr>
    </w:lvl>
    <w:lvl w:ilvl="1">
      <w:start w:val="2"/>
      <w:numFmt w:val="decimal"/>
      <w:lvlText w:val="%1.%2"/>
      <w:lvlJc w:val="left"/>
      <w:pPr>
        <w:ind w:left="2160" w:hanging="720"/>
      </w:pPr>
      <w:rPr>
        <w:rFonts w:asciiTheme="majorHAnsi" w:hAnsiTheme="majorHAnsi" w:hint="default"/>
        <w:b/>
        <w:color w:val="D34817" w:themeColor="accent1"/>
        <w:sz w:val="24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asciiTheme="majorHAnsi" w:hAnsiTheme="majorHAnsi" w:hint="default"/>
        <w:b/>
        <w:color w:val="D34817" w:themeColor="accent1"/>
        <w:sz w:val="24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asciiTheme="majorHAnsi" w:hAnsiTheme="majorHAnsi" w:hint="default"/>
        <w:b/>
        <w:color w:val="D34817" w:themeColor="accent1"/>
        <w:sz w:val="24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asciiTheme="majorHAnsi" w:hAnsiTheme="majorHAnsi" w:hint="default"/>
        <w:b/>
        <w:color w:val="D34817" w:themeColor="accent1"/>
        <w:sz w:val="24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asciiTheme="majorHAnsi" w:hAnsiTheme="majorHAnsi" w:hint="default"/>
        <w:b/>
        <w:color w:val="D34817" w:themeColor="accent1"/>
        <w:sz w:val="24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asciiTheme="majorHAnsi" w:hAnsiTheme="majorHAnsi" w:hint="default"/>
        <w:b/>
        <w:color w:val="D34817" w:themeColor="accent1"/>
        <w:sz w:val="24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asciiTheme="majorHAnsi" w:hAnsiTheme="majorHAnsi" w:hint="default"/>
        <w:b/>
        <w:color w:val="D34817" w:themeColor="accent1"/>
        <w:sz w:val="24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asciiTheme="majorHAnsi" w:hAnsiTheme="majorHAnsi" w:hint="default"/>
        <w:b/>
        <w:color w:val="D34817" w:themeColor="accent1"/>
        <w:sz w:val="24"/>
      </w:rPr>
    </w:lvl>
  </w:abstractNum>
  <w:abstractNum w:abstractNumId="8" w15:restartNumberingAfterBreak="0">
    <w:nsid w:val="07502D45"/>
    <w:multiLevelType w:val="multilevel"/>
    <w:tmpl w:val="E27C367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8AF45BE"/>
    <w:multiLevelType w:val="multilevel"/>
    <w:tmpl w:val="9454FF2A"/>
    <w:lvl w:ilvl="0">
      <w:start w:val="3"/>
      <w:numFmt w:val="decimal"/>
      <w:lvlText w:val="%1"/>
      <w:lvlJc w:val="left"/>
      <w:pPr>
        <w:ind w:left="675" w:hanging="675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2">
      <w:start w:val="4"/>
      <w:numFmt w:val="decimal"/>
      <w:lvlText w:val="%1.%2.%3"/>
      <w:lvlJc w:val="left"/>
      <w:pPr>
        <w:ind w:left="144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asciiTheme="majorHAnsi" w:hAnsiTheme="majorHAnsi" w:hint="default"/>
        <w:b/>
        <w:color w:val="7B6A4D" w:themeColor="accent3" w:themeShade="BF"/>
        <w:sz w:val="24"/>
      </w:rPr>
    </w:lvl>
  </w:abstractNum>
  <w:abstractNum w:abstractNumId="10" w15:restartNumberingAfterBreak="0">
    <w:nsid w:val="093A2568"/>
    <w:multiLevelType w:val="hybridMultilevel"/>
    <w:tmpl w:val="195E9FB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607093"/>
    <w:multiLevelType w:val="hybridMultilevel"/>
    <w:tmpl w:val="FB8E0A1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9335D"/>
    <w:multiLevelType w:val="hybridMultilevel"/>
    <w:tmpl w:val="76225272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190F069C"/>
    <w:multiLevelType w:val="hybridMultilevel"/>
    <w:tmpl w:val="A2B0CBEE"/>
    <w:lvl w:ilvl="0" w:tplc="3706561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  <w:i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CB75B09"/>
    <w:multiLevelType w:val="multilevel"/>
    <w:tmpl w:val="AF7A6A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5" w15:restartNumberingAfterBreak="0">
    <w:nsid w:val="1DF17032"/>
    <w:multiLevelType w:val="multilevel"/>
    <w:tmpl w:val="EE3866D0"/>
    <w:lvl w:ilvl="0">
      <w:start w:val="3"/>
      <w:numFmt w:val="decimal"/>
      <w:lvlText w:val="%1"/>
      <w:lvlJc w:val="left"/>
      <w:pPr>
        <w:ind w:left="675" w:hanging="675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</w:abstractNum>
  <w:abstractNum w:abstractNumId="16" w15:restartNumberingAfterBreak="0">
    <w:nsid w:val="228622FE"/>
    <w:multiLevelType w:val="hybridMultilevel"/>
    <w:tmpl w:val="702E080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7467FE"/>
    <w:multiLevelType w:val="multilevel"/>
    <w:tmpl w:val="72F0E56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271C135C"/>
    <w:multiLevelType w:val="hybridMultilevel"/>
    <w:tmpl w:val="C86ECDE8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7C72995"/>
    <w:multiLevelType w:val="multilevel"/>
    <w:tmpl w:val="FC027B48"/>
    <w:lvl w:ilvl="0">
      <w:start w:val="3"/>
      <w:numFmt w:val="decimal"/>
      <w:lvlText w:val="%1"/>
      <w:lvlJc w:val="left"/>
      <w:pPr>
        <w:ind w:left="675" w:hanging="675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2">
      <w:start w:val="4"/>
      <w:numFmt w:val="decimal"/>
      <w:lvlText w:val="%1.%2.%3"/>
      <w:lvlJc w:val="left"/>
      <w:pPr>
        <w:ind w:left="144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asciiTheme="majorHAnsi" w:hAnsiTheme="majorHAnsi" w:hint="default"/>
        <w:b/>
        <w:color w:val="7B6A4D" w:themeColor="accent3" w:themeShade="BF"/>
        <w:sz w:val="24"/>
      </w:rPr>
    </w:lvl>
  </w:abstractNum>
  <w:abstractNum w:abstractNumId="20" w15:restartNumberingAfterBreak="0">
    <w:nsid w:val="294C7915"/>
    <w:multiLevelType w:val="hybridMultilevel"/>
    <w:tmpl w:val="FB66FBF6"/>
    <w:lvl w:ilvl="0" w:tplc="0410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1" w15:restartNumberingAfterBreak="0">
    <w:nsid w:val="30EE50EC"/>
    <w:multiLevelType w:val="multilevel"/>
    <w:tmpl w:val="4C6C5616"/>
    <w:lvl w:ilvl="0">
      <w:start w:val="3"/>
      <w:numFmt w:val="decimal"/>
      <w:lvlText w:val="%1"/>
      <w:lvlJc w:val="left"/>
      <w:pPr>
        <w:ind w:left="675" w:hanging="675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2">
      <w:start w:val="4"/>
      <w:numFmt w:val="decimal"/>
      <w:lvlText w:val="%1.%2.%3"/>
      <w:lvlJc w:val="left"/>
      <w:pPr>
        <w:ind w:left="252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Theme="majorHAnsi" w:hAnsiTheme="majorHAnsi" w:hint="default"/>
        <w:b/>
        <w:color w:val="7B6A4D" w:themeColor="accent3" w:themeShade="BF"/>
        <w:sz w:val="24"/>
      </w:rPr>
    </w:lvl>
  </w:abstractNum>
  <w:abstractNum w:abstractNumId="22" w15:restartNumberingAfterBreak="0">
    <w:nsid w:val="32E06DB5"/>
    <w:multiLevelType w:val="hybridMultilevel"/>
    <w:tmpl w:val="1DCA19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7426C0"/>
    <w:multiLevelType w:val="multilevel"/>
    <w:tmpl w:val="9286A6D4"/>
    <w:lvl w:ilvl="0">
      <w:start w:val="3"/>
      <w:numFmt w:val="decimal"/>
      <w:lvlText w:val="%1"/>
      <w:lvlJc w:val="left"/>
      <w:pPr>
        <w:ind w:left="420" w:hanging="420"/>
      </w:pPr>
      <w:rPr>
        <w:rFonts w:asciiTheme="majorHAnsi" w:hAnsiTheme="majorHAnsi" w:hint="default"/>
        <w:b/>
        <w:color w:val="D34817" w:themeColor="accent1"/>
        <w:sz w:val="24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Theme="majorHAnsi" w:hAnsiTheme="majorHAnsi" w:hint="default"/>
        <w:b/>
        <w:color w:val="D34817" w:themeColor="accent1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Theme="majorHAnsi" w:hAnsiTheme="majorHAnsi" w:hint="default"/>
        <w:b/>
        <w:color w:val="D34817" w:themeColor="accent1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  <w:b/>
        <w:color w:val="D34817" w:themeColor="accent1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hint="default"/>
        <w:b/>
        <w:color w:val="D34817" w:themeColor="accent1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Theme="majorHAnsi" w:hAnsiTheme="majorHAnsi" w:hint="default"/>
        <w:b/>
        <w:color w:val="D34817" w:themeColor="accent1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  <w:b/>
        <w:color w:val="D34817" w:themeColor="accent1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hint="default"/>
        <w:b/>
        <w:color w:val="D34817" w:themeColor="accent1"/>
        <w:sz w:val="24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Theme="majorHAnsi" w:hAnsiTheme="majorHAnsi" w:hint="default"/>
        <w:b/>
        <w:color w:val="D34817" w:themeColor="accent1"/>
        <w:sz w:val="24"/>
      </w:rPr>
    </w:lvl>
  </w:abstractNum>
  <w:abstractNum w:abstractNumId="24" w15:restartNumberingAfterBreak="0">
    <w:nsid w:val="40B35D86"/>
    <w:multiLevelType w:val="multilevel"/>
    <w:tmpl w:val="4BAEE9AC"/>
    <w:lvl w:ilvl="0">
      <w:start w:val="3"/>
      <w:numFmt w:val="decimal"/>
      <w:lvlText w:val="%1"/>
      <w:lvlJc w:val="left"/>
      <w:pPr>
        <w:ind w:left="420" w:hanging="420"/>
      </w:pPr>
      <w:rPr>
        <w:rFonts w:asciiTheme="majorHAnsi" w:hAnsiTheme="majorHAnsi" w:hint="default"/>
        <w:b/>
        <w:color w:val="D34817" w:themeColor="accent1"/>
        <w:sz w:val="24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asciiTheme="majorHAnsi" w:hAnsiTheme="majorHAnsi" w:hint="default"/>
        <w:b/>
        <w:color w:val="D34817" w:themeColor="accent1"/>
        <w:sz w:val="24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ajorHAnsi" w:hAnsiTheme="majorHAnsi" w:hint="default"/>
        <w:b/>
        <w:color w:val="D34817" w:themeColor="accent1"/>
        <w:sz w:val="24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Theme="majorHAnsi" w:hAnsiTheme="majorHAnsi" w:hint="default"/>
        <w:b/>
        <w:color w:val="D34817" w:themeColor="accent1"/>
        <w:sz w:val="24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Theme="majorHAnsi" w:hAnsiTheme="majorHAnsi" w:hint="default"/>
        <w:b/>
        <w:color w:val="D34817" w:themeColor="accent1"/>
        <w:sz w:val="24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Theme="majorHAnsi" w:hAnsiTheme="majorHAnsi" w:hint="default"/>
        <w:b/>
        <w:color w:val="D34817" w:themeColor="accent1"/>
        <w:sz w:val="24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Theme="majorHAnsi" w:hAnsiTheme="majorHAnsi" w:hint="default"/>
        <w:b/>
        <w:color w:val="D34817" w:themeColor="accent1"/>
        <w:sz w:val="24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Theme="majorHAnsi" w:hAnsiTheme="majorHAnsi" w:hint="default"/>
        <w:b/>
        <w:color w:val="D34817" w:themeColor="accent1"/>
        <w:sz w:val="24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Theme="majorHAnsi" w:hAnsiTheme="majorHAnsi" w:hint="default"/>
        <w:b/>
        <w:color w:val="D34817" w:themeColor="accent1"/>
        <w:sz w:val="24"/>
      </w:rPr>
    </w:lvl>
  </w:abstractNum>
  <w:abstractNum w:abstractNumId="25" w15:restartNumberingAfterBreak="0">
    <w:nsid w:val="432C2E22"/>
    <w:multiLevelType w:val="hybridMultilevel"/>
    <w:tmpl w:val="CECCE4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D22386"/>
    <w:multiLevelType w:val="hybridMultilevel"/>
    <w:tmpl w:val="0D363F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F90312"/>
    <w:multiLevelType w:val="hybridMultilevel"/>
    <w:tmpl w:val="E83A94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F004C7"/>
    <w:multiLevelType w:val="multilevel"/>
    <w:tmpl w:val="0B447592"/>
    <w:lvl w:ilvl="0">
      <w:start w:val="3"/>
      <w:numFmt w:val="decimal"/>
      <w:lvlText w:val="%1"/>
      <w:lvlJc w:val="left"/>
      <w:pPr>
        <w:ind w:left="675" w:hanging="675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1">
      <w:start w:val="3"/>
      <w:numFmt w:val="decimal"/>
      <w:lvlText w:val="%1.%2"/>
      <w:lvlJc w:val="left"/>
      <w:pPr>
        <w:ind w:left="1260" w:hanging="72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2">
      <w:start w:val="2"/>
      <w:numFmt w:val="decimal"/>
      <w:lvlText w:val="%1.%2.%3"/>
      <w:lvlJc w:val="left"/>
      <w:pPr>
        <w:ind w:left="2160" w:hanging="108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5">
      <w:start w:val="1"/>
      <w:numFmt w:val="decimal"/>
      <w:lvlText w:val="%1.%2.%3.%4.%5.%6"/>
      <w:lvlJc w:val="left"/>
      <w:pPr>
        <w:ind w:left="4500" w:hanging="180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8">
      <w:start w:val="1"/>
      <w:numFmt w:val="decimal"/>
      <w:lvlText w:val="%1.%2.%3.%4.%5.%6.%7.%8.%9"/>
      <w:lvlJc w:val="left"/>
      <w:pPr>
        <w:ind w:left="6840" w:hanging="252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</w:abstractNum>
  <w:abstractNum w:abstractNumId="29" w15:restartNumberingAfterBreak="0">
    <w:nsid w:val="495D30D2"/>
    <w:multiLevelType w:val="multilevel"/>
    <w:tmpl w:val="4D38CACC"/>
    <w:lvl w:ilvl="0">
      <w:start w:val="3"/>
      <w:numFmt w:val="decimal"/>
      <w:lvlText w:val="%1"/>
      <w:lvlJc w:val="left"/>
      <w:pPr>
        <w:ind w:left="675" w:hanging="675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Theme="majorHAnsi" w:hAnsiTheme="majorHAnsi" w:hint="default"/>
        <w:b/>
        <w:i/>
        <w:color w:val="7B6A4D" w:themeColor="accent3" w:themeShade="BF"/>
        <w:sz w:val="24"/>
      </w:rPr>
    </w:lvl>
  </w:abstractNum>
  <w:abstractNum w:abstractNumId="30" w15:restartNumberingAfterBreak="0">
    <w:nsid w:val="4AC81FF9"/>
    <w:multiLevelType w:val="multilevel"/>
    <w:tmpl w:val="735ABA50"/>
    <w:lvl w:ilvl="0">
      <w:start w:val="3"/>
      <w:numFmt w:val="decimal"/>
      <w:lvlText w:val="%1"/>
      <w:lvlJc w:val="left"/>
      <w:pPr>
        <w:ind w:left="420" w:hanging="420"/>
      </w:pPr>
      <w:rPr>
        <w:rFonts w:asciiTheme="majorHAnsi" w:hAnsiTheme="majorHAnsi" w:hint="default"/>
        <w:b/>
        <w:color w:val="D34817" w:themeColor="accent1"/>
        <w:sz w:val="24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Theme="majorHAnsi" w:hAnsiTheme="majorHAnsi" w:hint="default"/>
        <w:b/>
        <w:color w:val="D34817" w:themeColor="accent1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Theme="majorHAnsi" w:hAnsiTheme="majorHAnsi" w:hint="default"/>
        <w:b/>
        <w:color w:val="D34817" w:themeColor="accent1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  <w:b/>
        <w:color w:val="D34817" w:themeColor="accent1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hint="default"/>
        <w:b/>
        <w:color w:val="D34817" w:themeColor="accent1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Theme="majorHAnsi" w:hAnsiTheme="majorHAnsi" w:hint="default"/>
        <w:b/>
        <w:color w:val="D34817" w:themeColor="accent1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  <w:b/>
        <w:color w:val="D34817" w:themeColor="accent1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hint="default"/>
        <w:b/>
        <w:color w:val="D34817" w:themeColor="accent1"/>
        <w:sz w:val="24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Theme="majorHAnsi" w:hAnsiTheme="majorHAnsi" w:hint="default"/>
        <w:b/>
        <w:color w:val="D34817" w:themeColor="accent1"/>
        <w:sz w:val="24"/>
      </w:rPr>
    </w:lvl>
  </w:abstractNum>
  <w:abstractNum w:abstractNumId="31" w15:restartNumberingAfterBreak="0">
    <w:nsid w:val="4D59071A"/>
    <w:multiLevelType w:val="hybridMultilevel"/>
    <w:tmpl w:val="A2B0CBEE"/>
    <w:lvl w:ilvl="0" w:tplc="3706561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  <w:i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0687798"/>
    <w:multiLevelType w:val="hybridMultilevel"/>
    <w:tmpl w:val="029446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04643"/>
    <w:multiLevelType w:val="hybridMultilevel"/>
    <w:tmpl w:val="3208A28A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06561E">
      <w:start w:val="1"/>
      <w:numFmt w:val="bullet"/>
      <w:lvlText w:val="-"/>
      <w:lvlJc w:val="left"/>
      <w:pPr>
        <w:ind w:left="1985" w:hanging="284"/>
      </w:pPr>
      <w:rPr>
        <w:rFonts w:ascii="Calibri" w:eastAsiaTheme="minorHAnsi" w:hAnsi="Calibri" w:cstheme="minorBidi" w:hint="default"/>
        <w:i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3C2D35"/>
    <w:multiLevelType w:val="hybridMultilevel"/>
    <w:tmpl w:val="103ACFC6"/>
    <w:lvl w:ilvl="0" w:tplc="0410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5" w15:restartNumberingAfterBreak="0">
    <w:nsid w:val="5ACD2B7D"/>
    <w:multiLevelType w:val="multilevel"/>
    <w:tmpl w:val="31340DEC"/>
    <w:lvl w:ilvl="0">
      <w:start w:val="3"/>
      <w:numFmt w:val="decimal"/>
      <w:lvlText w:val="%1"/>
      <w:lvlJc w:val="left"/>
      <w:pPr>
        <w:ind w:left="675" w:hanging="675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2">
      <w:start w:val="3"/>
      <w:numFmt w:val="decimal"/>
      <w:lvlText w:val="%1.%2.%3"/>
      <w:lvlJc w:val="left"/>
      <w:pPr>
        <w:ind w:left="144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asciiTheme="majorHAnsi" w:hAnsiTheme="majorHAnsi" w:hint="default"/>
        <w:b/>
        <w:color w:val="7B6A4D" w:themeColor="accent3" w:themeShade="BF"/>
        <w:sz w:val="24"/>
      </w:rPr>
    </w:lvl>
  </w:abstractNum>
  <w:abstractNum w:abstractNumId="36" w15:restartNumberingAfterBreak="0">
    <w:nsid w:val="5C2B1958"/>
    <w:multiLevelType w:val="hybridMultilevel"/>
    <w:tmpl w:val="F53477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D47890"/>
    <w:multiLevelType w:val="multilevel"/>
    <w:tmpl w:val="F1E0CBB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8" w15:restartNumberingAfterBreak="0">
    <w:nsid w:val="73FD0D34"/>
    <w:multiLevelType w:val="hybridMultilevel"/>
    <w:tmpl w:val="702E080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3023FF"/>
    <w:multiLevelType w:val="multilevel"/>
    <w:tmpl w:val="54862558"/>
    <w:lvl w:ilvl="0">
      <w:start w:val="3"/>
      <w:numFmt w:val="decimal"/>
      <w:lvlText w:val="%1"/>
      <w:lvlJc w:val="left"/>
      <w:pPr>
        <w:ind w:left="675" w:hanging="675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hint="default"/>
        <w:b/>
        <w:color w:val="7B6A4D" w:themeColor="accent3" w:themeShade="BF"/>
        <w:sz w:val="24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Theme="majorHAnsi" w:hAnsiTheme="majorHAnsi" w:hint="default"/>
        <w:b/>
        <w:color w:val="7B6A4D" w:themeColor="accent3" w:themeShade="BF"/>
        <w:sz w:val="24"/>
      </w:rPr>
    </w:lvl>
  </w:abstractNum>
  <w:abstractNum w:abstractNumId="40" w15:restartNumberingAfterBreak="0">
    <w:nsid w:val="75E8224B"/>
    <w:multiLevelType w:val="hybridMultilevel"/>
    <w:tmpl w:val="BE7C2B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84539"/>
    <w:multiLevelType w:val="hybridMultilevel"/>
    <w:tmpl w:val="5286353E"/>
    <w:lvl w:ilvl="0" w:tplc="D5C44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  <w:u w:color="D34817" w:themeColor="accent1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828BE"/>
    <w:multiLevelType w:val="hybridMultilevel"/>
    <w:tmpl w:val="92BCCC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383DF2"/>
    <w:multiLevelType w:val="hybridMultilevel"/>
    <w:tmpl w:val="50183078"/>
    <w:lvl w:ilvl="0" w:tplc="D5C444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D34817" w:themeColor="accent1"/>
        <w:u w:color="D34817" w:themeColor="accent1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7D324A58"/>
    <w:multiLevelType w:val="multilevel"/>
    <w:tmpl w:val="08585E34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14"/>
  </w:num>
  <w:num w:numId="13">
    <w:abstractNumId w:val="26"/>
  </w:num>
  <w:num w:numId="14">
    <w:abstractNumId w:val="40"/>
  </w:num>
  <w:num w:numId="15">
    <w:abstractNumId w:val="11"/>
  </w:num>
  <w:num w:numId="16">
    <w:abstractNumId w:val="41"/>
  </w:num>
  <w:num w:numId="17">
    <w:abstractNumId w:val="18"/>
  </w:num>
  <w:num w:numId="18">
    <w:abstractNumId w:val="5"/>
  </w:num>
  <w:num w:numId="19">
    <w:abstractNumId w:val="22"/>
  </w:num>
  <w:num w:numId="20">
    <w:abstractNumId w:val="33"/>
  </w:num>
  <w:num w:numId="21">
    <w:abstractNumId w:val="31"/>
  </w:num>
  <w:num w:numId="22">
    <w:abstractNumId w:val="23"/>
  </w:num>
  <w:num w:numId="23">
    <w:abstractNumId w:val="43"/>
  </w:num>
  <w:num w:numId="24">
    <w:abstractNumId w:val="39"/>
  </w:num>
  <w:num w:numId="25">
    <w:abstractNumId w:val="35"/>
  </w:num>
  <w:num w:numId="26">
    <w:abstractNumId w:val="19"/>
  </w:num>
  <w:num w:numId="27">
    <w:abstractNumId w:val="21"/>
  </w:num>
  <w:num w:numId="28">
    <w:abstractNumId w:val="9"/>
  </w:num>
  <w:num w:numId="29">
    <w:abstractNumId w:val="37"/>
  </w:num>
  <w:num w:numId="30">
    <w:abstractNumId w:val="30"/>
  </w:num>
  <w:num w:numId="31">
    <w:abstractNumId w:val="24"/>
  </w:num>
  <w:num w:numId="32">
    <w:abstractNumId w:val="7"/>
  </w:num>
  <w:num w:numId="33">
    <w:abstractNumId w:val="8"/>
  </w:num>
  <w:num w:numId="34">
    <w:abstractNumId w:val="44"/>
  </w:num>
  <w:num w:numId="35">
    <w:abstractNumId w:val="15"/>
  </w:num>
  <w:num w:numId="36">
    <w:abstractNumId w:val="28"/>
  </w:num>
  <w:num w:numId="37">
    <w:abstractNumId w:val="29"/>
  </w:num>
  <w:num w:numId="38">
    <w:abstractNumId w:val="32"/>
  </w:num>
  <w:num w:numId="39">
    <w:abstractNumId w:val="20"/>
  </w:num>
  <w:num w:numId="40">
    <w:abstractNumId w:val="34"/>
  </w:num>
  <w:num w:numId="41">
    <w:abstractNumId w:val="42"/>
  </w:num>
  <w:num w:numId="42">
    <w:abstractNumId w:val="27"/>
  </w:num>
  <w:num w:numId="43">
    <w:abstractNumId w:val="36"/>
  </w:num>
  <w:num w:numId="44">
    <w:abstractNumId w:val="38"/>
  </w:num>
  <w:num w:numId="45">
    <w:abstractNumId w:val="25"/>
  </w:num>
  <w:num w:numId="46">
    <w:abstractNumId w:val="10"/>
  </w:num>
  <w:num w:numId="47">
    <w:abstractNumId w:val="16"/>
  </w:num>
  <w:num w:numId="48">
    <w:abstractNumId w:val="17"/>
  </w:num>
  <w:num w:numId="49">
    <w:abstractNumId w:val="13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09"/>
  <w:hyphenationZone w:val="28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477"/>
    <w:rsid w:val="00004BA7"/>
    <w:rsid w:val="0000785A"/>
    <w:rsid w:val="00007CDC"/>
    <w:rsid w:val="00030387"/>
    <w:rsid w:val="0003251D"/>
    <w:rsid w:val="000346E8"/>
    <w:rsid w:val="00037A7E"/>
    <w:rsid w:val="00044636"/>
    <w:rsid w:val="00056EF3"/>
    <w:rsid w:val="00074958"/>
    <w:rsid w:val="00083C0C"/>
    <w:rsid w:val="00095F84"/>
    <w:rsid w:val="000977F6"/>
    <w:rsid w:val="000A4D47"/>
    <w:rsid w:val="000B264B"/>
    <w:rsid w:val="000C2D6F"/>
    <w:rsid w:val="000C6901"/>
    <w:rsid w:val="000E03C6"/>
    <w:rsid w:val="000E298D"/>
    <w:rsid w:val="000F16CF"/>
    <w:rsid w:val="000F365A"/>
    <w:rsid w:val="000F5257"/>
    <w:rsid w:val="000F5B98"/>
    <w:rsid w:val="0010754E"/>
    <w:rsid w:val="00117DBF"/>
    <w:rsid w:val="00137A66"/>
    <w:rsid w:val="00147FF8"/>
    <w:rsid w:val="001644DF"/>
    <w:rsid w:val="001831E6"/>
    <w:rsid w:val="00184A45"/>
    <w:rsid w:val="001932D8"/>
    <w:rsid w:val="0019446E"/>
    <w:rsid w:val="001B0424"/>
    <w:rsid w:val="001D527F"/>
    <w:rsid w:val="001E1292"/>
    <w:rsid w:val="001F42B3"/>
    <w:rsid w:val="001F5540"/>
    <w:rsid w:val="001F671E"/>
    <w:rsid w:val="00200562"/>
    <w:rsid w:val="00216D96"/>
    <w:rsid w:val="00241073"/>
    <w:rsid w:val="00247F45"/>
    <w:rsid w:val="00254AB8"/>
    <w:rsid w:val="002664EE"/>
    <w:rsid w:val="00280181"/>
    <w:rsid w:val="00284971"/>
    <w:rsid w:val="002A1763"/>
    <w:rsid w:val="002B7C18"/>
    <w:rsid w:val="002D0279"/>
    <w:rsid w:val="002F6560"/>
    <w:rsid w:val="0030421B"/>
    <w:rsid w:val="003315D2"/>
    <w:rsid w:val="0034452F"/>
    <w:rsid w:val="00362361"/>
    <w:rsid w:val="00366E7F"/>
    <w:rsid w:val="00395480"/>
    <w:rsid w:val="0039561C"/>
    <w:rsid w:val="003957C6"/>
    <w:rsid w:val="003A5767"/>
    <w:rsid w:val="003F3FED"/>
    <w:rsid w:val="00401959"/>
    <w:rsid w:val="00403E2A"/>
    <w:rsid w:val="00420DA6"/>
    <w:rsid w:val="00432AF2"/>
    <w:rsid w:val="00435279"/>
    <w:rsid w:val="004453FE"/>
    <w:rsid w:val="004456E6"/>
    <w:rsid w:val="00451928"/>
    <w:rsid w:val="004663B5"/>
    <w:rsid w:val="004A08BA"/>
    <w:rsid w:val="004A0BC7"/>
    <w:rsid w:val="004A270C"/>
    <w:rsid w:val="004D2C17"/>
    <w:rsid w:val="004D4F1A"/>
    <w:rsid w:val="004F53DB"/>
    <w:rsid w:val="004F57EA"/>
    <w:rsid w:val="00502468"/>
    <w:rsid w:val="005118B6"/>
    <w:rsid w:val="00521309"/>
    <w:rsid w:val="00562A85"/>
    <w:rsid w:val="00563465"/>
    <w:rsid w:val="005814C0"/>
    <w:rsid w:val="005D2384"/>
    <w:rsid w:val="005D478A"/>
    <w:rsid w:val="005E1C41"/>
    <w:rsid w:val="005F60D6"/>
    <w:rsid w:val="005F61D3"/>
    <w:rsid w:val="005F7A0D"/>
    <w:rsid w:val="006013CA"/>
    <w:rsid w:val="006139F1"/>
    <w:rsid w:val="00615419"/>
    <w:rsid w:val="006252D3"/>
    <w:rsid w:val="00655929"/>
    <w:rsid w:val="006726D8"/>
    <w:rsid w:val="00687B99"/>
    <w:rsid w:val="00690310"/>
    <w:rsid w:val="006B0DA0"/>
    <w:rsid w:val="006B2C68"/>
    <w:rsid w:val="006D2894"/>
    <w:rsid w:val="006D5301"/>
    <w:rsid w:val="006D5957"/>
    <w:rsid w:val="006F510A"/>
    <w:rsid w:val="00725345"/>
    <w:rsid w:val="00725937"/>
    <w:rsid w:val="00741795"/>
    <w:rsid w:val="00755C56"/>
    <w:rsid w:val="007602E6"/>
    <w:rsid w:val="00795D6F"/>
    <w:rsid w:val="007979CE"/>
    <w:rsid w:val="00797FD9"/>
    <w:rsid w:val="007A715C"/>
    <w:rsid w:val="007B2818"/>
    <w:rsid w:val="007B4CEF"/>
    <w:rsid w:val="007C3AEA"/>
    <w:rsid w:val="007E2A1D"/>
    <w:rsid w:val="0080518A"/>
    <w:rsid w:val="00807CC8"/>
    <w:rsid w:val="00815CBF"/>
    <w:rsid w:val="008203C0"/>
    <w:rsid w:val="00844654"/>
    <w:rsid w:val="00845439"/>
    <w:rsid w:val="00865A9E"/>
    <w:rsid w:val="00883BDC"/>
    <w:rsid w:val="008B6741"/>
    <w:rsid w:val="008D1F4E"/>
    <w:rsid w:val="008D33B9"/>
    <w:rsid w:val="008E0317"/>
    <w:rsid w:val="00901B8F"/>
    <w:rsid w:val="00907223"/>
    <w:rsid w:val="009337FF"/>
    <w:rsid w:val="00955527"/>
    <w:rsid w:val="00955608"/>
    <w:rsid w:val="009774D7"/>
    <w:rsid w:val="00977936"/>
    <w:rsid w:val="009B1ACC"/>
    <w:rsid w:val="009C1B06"/>
    <w:rsid w:val="009C2EC0"/>
    <w:rsid w:val="009C6DD4"/>
    <w:rsid w:val="009D0154"/>
    <w:rsid w:val="009D0BFA"/>
    <w:rsid w:val="009F62E7"/>
    <w:rsid w:val="00A0315B"/>
    <w:rsid w:val="00A04208"/>
    <w:rsid w:val="00A129B4"/>
    <w:rsid w:val="00A16F31"/>
    <w:rsid w:val="00A17AB4"/>
    <w:rsid w:val="00A257CC"/>
    <w:rsid w:val="00A321DE"/>
    <w:rsid w:val="00A3440E"/>
    <w:rsid w:val="00A9238E"/>
    <w:rsid w:val="00AA29AF"/>
    <w:rsid w:val="00AB15F1"/>
    <w:rsid w:val="00AC0708"/>
    <w:rsid w:val="00AD004B"/>
    <w:rsid w:val="00AD2DE1"/>
    <w:rsid w:val="00AD33EB"/>
    <w:rsid w:val="00AD4D52"/>
    <w:rsid w:val="00AE4988"/>
    <w:rsid w:val="00AF1923"/>
    <w:rsid w:val="00B016B2"/>
    <w:rsid w:val="00B02FB1"/>
    <w:rsid w:val="00B17904"/>
    <w:rsid w:val="00B25BC9"/>
    <w:rsid w:val="00B35F30"/>
    <w:rsid w:val="00B44EA6"/>
    <w:rsid w:val="00B51D1D"/>
    <w:rsid w:val="00B93244"/>
    <w:rsid w:val="00BA4652"/>
    <w:rsid w:val="00BB6FED"/>
    <w:rsid w:val="00BD0710"/>
    <w:rsid w:val="00BE2566"/>
    <w:rsid w:val="00BE40C1"/>
    <w:rsid w:val="00C11A92"/>
    <w:rsid w:val="00C144E9"/>
    <w:rsid w:val="00C61136"/>
    <w:rsid w:val="00C82E97"/>
    <w:rsid w:val="00C84462"/>
    <w:rsid w:val="00CA4437"/>
    <w:rsid w:val="00CA470E"/>
    <w:rsid w:val="00CB40BC"/>
    <w:rsid w:val="00CB6B78"/>
    <w:rsid w:val="00CB7867"/>
    <w:rsid w:val="00CC383A"/>
    <w:rsid w:val="00CC531C"/>
    <w:rsid w:val="00CF15F3"/>
    <w:rsid w:val="00D343CE"/>
    <w:rsid w:val="00D34D6B"/>
    <w:rsid w:val="00D50D0D"/>
    <w:rsid w:val="00D5602A"/>
    <w:rsid w:val="00D65558"/>
    <w:rsid w:val="00D703AE"/>
    <w:rsid w:val="00D7353A"/>
    <w:rsid w:val="00D85A0C"/>
    <w:rsid w:val="00DA23BF"/>
    <w:rsid w:val="00DB6C1F"/>
    <w:rsid w:val="00DD0A37"/>
    <w:rsid w:val="00DD1BE6"/>
    <w:rsid w:val="00E04EF9"/>
    <w:rsid w:val="00E113FF"/>
    <w:rsid w:val="00E13AF5"/>
    <w:rsid w:val="00E1744A"/>
    <w:rsid w:val="00E25971"/>
    <w:rsid w:val="00E46F6E"/>
    <w:rsid w:val="00E5013D"/>
    <w:rsid w:val="00E50A53"/>
    <w:rsid w:val="00E71232"/>
    <w:rsid w:val="00E74D6F"/>
    <w:rsid w:val="00E82A78"/>
    <w:rsid w:val="00E836EA"/>
    <w:rsid w:val="00EB4866"/>
    <w:rsid w:val="00EC5E63"/>
    <w:rsid w:val="00ED53EE"/>
    <w:rsid w:val="00EE3EFE"/>
    <w:rsid w:val="00EE6794"/>
    <w:rsid w:val="00F11477"/>
    <w:rsid w:val="00F22CF0"/>
    <w:rsid w:val="00F26D7A"/>
    <w:rsid w:val="00F7330B"/>
    <w:rsid w:val="00F772D0"/>
    <w:rsid w:val="00F805BB"/>
    <w:rsid w:val="00F83ACD"/>
    <w:rsid w:val="00F87923"/>
    <w:rsid w:val="00F91413"/>
    <w:rsid w:val="00F92CE7"/>
    <w:rsid w:val="00F93E67"/>
    <w:rsid w:val="00F944FD"/>
    <w:rsid w:val="00FD1534"/>
    <w:rsid w:val="00FF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8C3047"/>
  <w15:docId w15:val="{02F0AE53-EA6C-4C42-BC91-5E7E4D331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63465"/>
    <w:pPr>
      <w:spacing w:after="160"/>
      <w:jc w:val="both"/>
    </w:pPr>
    <w:rPr>
      <w:rFonts w:ascii="Times New Roman" w:hAnsi="Times New Roman" w:cs="Times New Roman"/>
      <w:color w:val="000000" w:themeColor="text1"/>
      <w:sz w:val="24"/>
      <w:szCs w:val="20"/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63465"/>
    <w:pPr>
      <w:spacing w:before="300" w:after="40" w:line="240" w:lineRule="auto"/>
      <w:outlineLvl w:val="0"/>
    </w:pPr>
    <w:rPr>
      <w:b/>
      <w:color w:val="9D3511" w:themeColor="accent1" w:themeShade="BF"/>
      <w:spacing w:val="20"/>
      <w:sz w:val="4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qFormat/>
    <w:rsid w:val="00563465"/>
    <w:pPr>
      <w:spacing w:before="240" w:after="40" w:line="240" w:lineRule="auto"/>
      <w:outlineLvl w:val="1"/>
    </w:pPr>
    <w:rPr>
      <w:b/>
      <w:color w:val="9D3511" w:themeColor="accent1" w:themeShade="BF"/>
      <w:spacing w:val="20"/>
      <w:sz w:val="28"/>
      <w:szCs w:val="24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563465"/>
    <w:pPr>
      <w:spacing w:before="200" w:after="40" w:line="240" w:lineRule="auto"/>
      <w:outlineLvl w:val="2"/>
    </w:pPr>
    <w:rPr>
      <w:b/>
      <w:color w:val="D34817" w:themeColor="accent1"/>
      <w:spacing w:val="20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Cs w:val="24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56EF3"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63465"/>
    <w:rPr>
      <w:rFonts w:ascii="Calibri" w:hAnsi="Calibri" w:cs="Times New Roman"/>
      <w:b/>
      <w:color w:val="9D3511" w:themeColor="accent1" w:themeShade="BF"/>
      <w:spacing w:val="20"/>
      <w:sz w:val="48"/>
      <w:szCs w:val="28"/>
      <w:lang w:val="en-GB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63465"/>
    <w:rPr>
      <w:rFonts w:ascii="Calibri" w:hAnsi="Calibri" w:cs="Times New Roman"/>
      <w:b/>
      <w:color w:val="9D3511" w:themeColor="accent1" w:themeShade="BF"/>
      <w:spacing w:val="20"/>
      <w:sz w:val="28"/>
      <w:szCs w:val="24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63465"/>
    <w:rPr>
      <w:rFonts w:ascii="Calibri" w:hAnsi="Calibri" w:cs="Times New Roman"/>
      <w:b/>
      <w:color w:val="D34817" w:themeColor="accent1"/>
      <w:spacing w:val="20"/>
      <w:sz w:val="28"/>
      <w:szCs w:val="24"/>
      <w:lang w:val="en-GB"/>
    </w:rPr>
  </w:style>
  <w:style w:type="paragraph" w:styleId="Titolo">
    <w:name w:val="Title"/>
    <w:basedOn w:val="Normale"/>
    <w:link w:val="TitoloCarattere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ottotitolo">
    <w:name w:val="Subtitle"/>
    <w:basedOn w:val="Normale"/>
    <w:link w:val="SottotitoloCarattere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rFonts w:asciiTheme="majorHAnsi" w:hAnsiTheme="majorHAnsi" w:cstheme="minorBidi"/>
      <w:sz w:val="28"/>
      <w:szCs w:val="28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320"/>
        <w:tab w:val="right" w:pos="864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="Times New Roman"/>
      <w:color w:val="000000" w:themeColor="text1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Testodelblocco">
    <w:name w:val="Block Text"/>
    <w:aliases w:val="Quote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Titolodellibro">
    <w:name w:val="Book Title"/>
    <w:basedOn w:val="Carpredefinitoparagrafo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nfasicorsivo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320"/>
        <w:tab w:val="right" w:pos="864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="Times New Roman"/>
      <w:color w:val="000000" w:themeColor="text1"/>
      <w:szCs w:val="20"/>
    </w:r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56EF3"/>
    <w:rPr>
      <w:rFonts w:asciiTheme="majorHAnsi" w:hAnsiTheme="majorHAnsi" w:cs="Times New Roman"/>
      <w:b/>
      <w:i/>
      <w:color w:val="7B6A4D" w:themeColor="accent3" w:themeShade="BF"/>
      <w:spacing w:val="20"/>
      <w:sz w:val="24"/>
      <w:szCs w:val="26"/>
    </w:rPr>
  </w:style>
  <w:style w:type="character" w:customStyle="1" w:styleId="Titolo6Carattere">
    <w:name w:val="Titolo 6 Carattere"/>
    <w:basedOn w:val="Carpredefinitoparagrafo"/>
    <w:link w:val="Titolo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Enfasiintensa">
    <w:name w:val="Intense Emphasis"/>
    <w:basedOn w:val="Carpredefinitoparagrafo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Citazioneintensa">
    <w:name w:val="Intense Quote"/>
    <w:basedOn w:val="Normale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</w:rPr>
  </w:style>
  <w:style w:type="character" w:styleId="Riferimentointenso">
    <w:name w:val="Intense Reference"/>
    <w:basedOn w:val="Carpredefinitoparagrafo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Puntoelenco">
    <w:name w:val="List Bullet"/>
    <w:basedOn w:val="Normale"/>
    <w:uiPriority w:val="36"/>
    <w:unhideWhenUsed/>
    <w:qFormat/>
    <w:pPr>
      <w:numPr>
        <w:numId w:val="2"/>
      </w:numPr>
      <w:spacing w:after="0"/>
      <w:contextualSpacing/>
    </w:pPr>
  </w:style>
  <w:style w:type="paragraph" w:styleId="Puntoelenco2">
    <w:name w:val="List Bullet 2"/>
    <w:basedOn w:val="Normale"/>
    <w:uiPriority w:val="36"/>
    <w:unhideWhenUsed/>
    <w:qFormat/>
    <w:pPr>
      <w:numPr>
        <w:numId w:val="4"/>
      </w:numPr>
      <w:spacing w:after="0"/>
    </w:pPr>
  </w:style>
  <w:style w:type="paragraph" w:styleId="Puntoelenco3">
    <w:name w:val="List Bullet 3"/>
    <w:basedOn w:val="Normale"/>
    <w:uiPriority w:val="36"/>
    <w:unhideWhenUsed/>
    <w:qFormat/>
    <w:pPr>
      <w:numPr>
        <w:numId w:val="6"/>
      </w:numPr>
      <w:spacing w:after="0"/>
    </w:pPr>
  </w:style>
  <w:style w:type="paragraph" w:styleId="Puntoelenco4">
    <w:name w:val="List Bullet 4"/>
    <w:basedOn w:val="Normale"/>
    <w:uiPriority w:val="36"/>
    <w:unhideWhenUsed/>
    <w:qFormat/>
    <w:pPr>
      <w:numPr>
        <w:numId w:val="8"/>
      </w:numPr>
      <w:spacing w:after="0"/>
    </w:pPr>
  </w:style>
  <w:style w:type="paragraph" w:styleId="Puntoelenco5">
    <w:name w:val="List Bullet 5"/>
    <w:basedOn w:val="Normale"/>
    <w:uiPriority w:val="36"/>
    <w:unhideWhenUsed/>
    <w:qFormat/>
    <w:pPr>
      <w:numPr>
        <w:numId w:val="10"/>
      </w:numPr>
      <w:spacing w:after="0"/>
    </w:pPr>
  </w:style>
  <w:style w:type="paragraph" w:styleId="Nessunaspaziatura">
    <w:name w:val="No Spacing"/>
    <w:basedOn w:val="Normale"/>
    <w:uiPriority w:val="1"/>
    <w:qFormat/>
    <w:rsid w:val="00044636"/>
    <w:pPr>
      <w:spacing w:after="0" w:line="240" w:lineRule="auto"/>
    </w:pPr>
    <w:rPr>
      <w:sz w:val="22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Citazione">
    <w:name w:val="Quote"/>
    <w:basedOn w:val="Normale"/>
    <w:link w:val="CitazioneCarattere"/>
    <w:uiPriority w:val="29"/>
    <w:qFormat/>
    <w:rPr>
      <w:i/>
      <w:color w:val="808080" w:themeColor="background1" w:themeShade="80"/>
    </w:rPr>
  </w:style>
  <w:style w:type="character" w:customStyle="1" w:styleId="CitazioneCarattere">
    <w:name w:val="Citazione Carattere"/>
    <w:basedOn w:val="Carpredefinitoparagrafo"/>
    <w:link w:val="Citazione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Enfasigrassetto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Enfasidelicata">
    <w:name w:val="Subtle Emphasis"/>
    <w:basedOn w:val="Carpredefinitoparagrafo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Riferimentodelicato">
    <w:name w:val="Subtle Reference"/>
    <w:basedOn w:val="Carpredefinitoparagrafo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Sommario2">
    <w:name w:val="toc 2"/>
    <w:basedOn w:val="Normale"/>
    <w:next w:val="Normale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Sommario4">
    <w:name w:val="toc 4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Sommario5">
    <w:name w:val="toc 5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Sommario6">
    <w:name w:val="toc 6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Sommario7">
    <w:name w:val="toc 7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Sommario8">
    <w:name w:val="toc 8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Sommario9">
    <w:name w:val="toc 9"/>
    <w:basedOn w:val="Normale"/>
    <w:next w:val="Normale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itolosommario">
    <w:name w:val="TOC Heading"/>
    <w:basedOn w:val="Titolo1"/>
    <w:next w:val="Normale"/>
    <w:uiPriority w:val="39"/>
    <w:unhideWhenUsed/>
    <w:qFormat/>
    <w:rsid w:val="004A270C"/>
    <w:pPr>
      <w:keepNext/>
      <w:keepLines/>
      <w:spacing w:before="240" w:after="0" w:line="259" w:lineRule="auto"/>
      <w:outlineLvl w:val="9"/>
    </w:pPr>
    <w:rPr>
      <w:rFonts w:eastAsiaTheme="majorEastAsia" w:cstheme="majorBidi"/>
      <w:b w:val="0"/>
      <w:spacing w:val="0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/>
    <w:rsid w:val="004A270C"/>
    <w:rPr>
      <w:color w:val="CC9900" w:themeColor="hyperlink"/>
      <w:u w:val="single"/>
    </w:rPr>
  </w:style>
  <w:style w:type="table" w:styleId="Tabellagriglia5scura-colore1">
    <w:name w:val="Grid Table 5 Dark Accent 1"/>
    <w:basedOn w:val="Tabellanormale"/>
    <w:uiPriority w:val="50"/>
    <w:rsid w:val="008D33B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4B29B" w:themeFill="accent1" w:themeFillTint="66"/>
      </w:tcPr>
    </w:tblStylePr>
  </w:style>
  <w:style w:type="table" w:styleId="Tabellasemplice5">
    <w:name w:val="Plain Table 5"/>
    <w:basedOn w:val="Tabellanormale"/>
    <w:uiPriority w:val="45"/>
    <w:rsid w:val="0004463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4-colore3">
    <w:name w:val="Grid Table 4 Accent 3"/>
    <w:basedOn w:val="Tabellanormale"/>
    <w:uiPriority w:val="49"/>
    <w:rsid w:val="00044636"/>
    <w:pPr>
      <w:spacing w:after="0" w:line="240" w:lineRule="auto"/>
    </w:pPr>
    <w:tblPr>
      <w:tblStyleRowBandSize w:val="1"/>
      <w:tblStyleColBandSize w:val="1"/>
      <w:tblBorders>
        <w:top w:val="single" w:sz="4" w:space="0" w:color="C7BBA5" w:themeColor="accent3" w:themeTint="99"/>
        <w:left w:val="single" w:sz="4" w:space="0" w:color="C7BBA5" w:themeColor="accent3" w:themeTint="99"/>
        <w:bottom w:val="single" w:sz="4" w:space="0" w:color="C7BBA5" w:themeColor="accent3" w:themeTint="99"/>
        <w:right w:val="single" w:sz="4" w:space="0" w:color="C7BBA5" w:themeColor="accent3" w:themeTint="99"/>
        <w:insideH w:val="single" w:sz="4" w:space="0" w:color="C7BBA5" w:themeColor="accent3" w:themeTint="99"/>
        <w:insideV w:val="single" w:sz="4" w:space="0" w:color="C7BBA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28E6A" w:themeColor="accent3"/>
          <w:left w:val="single" w:sz="4" w:space="0" w:color="A28E6A" w:themeColor="accent3"/>
          <w:bottom w:val="single" w:sz="4" w:space="0" w:color="A28E6A" w:themeColor="accent3"/>
          <w:right w:val="single" w:sz="4" w:space="0" w:color="A28E6A" w:themeColor="accent3"/>
          <w:insideH w:val="nil"/>
          <w:insideV w:val="nil"/>
        </w:tcBorders>
        <w:shd w:val="clear" w:color="auto" w:fill="A28E6A" w:themeFill="accent3"/>
      </w:tcPr>
    </w:tblStylePr>
    <w:tblStylePr w:type="lastRow">
      <w:rPr>
        <w:b/>
        <w:bCs/>
      </w:rPr>
      <w:tblPr/>
      <w:tcPr>
        <w:tcBorders>
          <w:top w:val="double" w:sz="4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paragraph" w:styleId="Paragrafoelenco">
    <w:name w:val="List Paragraph"/>
    <w:basedOn w:val="Normale"/>
    <w:uiPriority w:val="34"/>
    <w:qFormat/>
    <w:rsid w:val="000346E8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55C56"/>
    <w:pPr>
      <w:spacing w:after="0" w:line="240" w:lineRule="auto"/>
    </w:pPr>
    <w:rPr>
      <w:sz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55C56"/>
    <w:rPr>
      <w:rFonts w:cs="Times New Roman"/>
      <w:color w:val="000000" w:themeColor="text1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55C56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755C56"/>
    <w:rPr>
      <w:color w:val="808080"/>
      <w:shd w:val="clear" w:color="auto" w:fill="E6E6E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55C56"/>
    <w:rPr>
      <w:color w:val="96A9A9" w:themeColor="followedHyperlink"/>
      <w:u w:val="single"/>
    </w:rPr>
  </w:style>
  <w:style w:type="table" w:styleId="Tabellagriglia5scura-colore3">
    <w:name w:val="Grid Table 5 Dark Accent 3"/>
    <w:basedOn w:val="Tabellanormale"/>
    <w:uiPriority w:val="50"/>
    <w:rsid w:val="00E113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8E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28E6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28E6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28E6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28E6A" w:themeFill="accent3"/>
      </w:tcPr>
    </w:tblStylePr>
    <w:tblStylePr w:type="band1Vert">
      <w:tblPr/>
      <w:tcPr>
        <w:shd w:val="clear" w:color="auto" w:fill="D9D1C3" w:themeFill="accent3" w:themeFillTint="66"/>
      </w:tcPr>
    </w:tblStylePr>
    <w:tblStylePr w:type="band1Horz">
      <w:tblPr/>
      <w:tcPr>
        <w:shd w:val="clear" w:color="auto" w:fill="D9D1C3" w:themeFill="accent3" w:themeFillTint="66"/>
      </w:tcPr>
    </w:tblStylePr>
  </w:style>
  <w:style w:type="table" w:styleId="Tabellaelenco1chiara-colore5">
    <w:name w:val="List Table 1 Light Accent 5"/>
    <w:basedOn w:val="Tabellanormale"/>
    <w:uiPriority w:val="46"/>
    <w:rsid w:val="00F83A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DB5B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DB5B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Tabellaelenco3-colore5">
    <w:name w:val="List Table 3 Accent 5"/>
    <w:basedOn w:val="Tabellanormale"/>
    <w:uiPriority w:val="48"/>
    <w:rsid w:val="00F83ACD"/>
    <w:pPr>
      <w:spacing w:after="0" w:line="240" w:lineRule="auto"/>
    </w:pPr>
    <w:tblPr>
      <w:tblStyleRowBandSize w:val="1"/>
      <w:tblStyleColBandSize w:val="1"/>
      <w:tblBorders>
        <w:top w:val="single" w:sz="4" w:space="0" w:color="918485" w:themeColor="accent5"/>
        <w:left w:val="single" w:sz="4" w:space="0" w:color="918485" w:themeColor="accent5"/>
        <w:bottom w:val="single" w:sz="4" w:space="0" w:color="918485" w:themeColor="accent5"/>
        <w:right w:val="single" w:sz="4" w:space="0" w:color="91848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18485" w:themeFill="accent5"/>
      </w:tcPr>
    </w:tblStylePr>
    <w:tblStylePr w:type="lastRow">
      <w:rPr>
        <w:b/>
        <w:bCs/>
      </w:rPr>
      <w:tblPr/>
      <w:tcPr>
        <w:tcBorders>
          <w:top w:val="double" w:sz="4" w:space="0" w:color="91848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18485" w:themeColor="accent5"/>
          <w:right w:val="single" w:sz="4" w:space="0" w:color="918485" w:themeColor="accent5"/>
        </w:tcBorders>
      </w:tcPr>
    </w:tblStylePr>
    <w:tblStylePr w:type="band1Horz">
      <w:tblPr/>
      <w:tcPr>
        <w:tcBorders>
          <w:top w:val="single" w:sz="4" w:space="0" w:color="918485" w:themeColor="accent5"/>
          <w:bottom w:val="single" w:sz="4" w:space="0" w:color="91848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18485" w:themeColor="accent5"/>
          <w:left w:val="nil"/>
        </w:tcBorders>
      </w:tcPr>
    </w:tblStylePr>
    <w:tblStylePr w:type="swCell">
      <w:tblPr/>
      <w:tcPr>
        <w:tcBorders>
          <w:top w:val="double" w:sz="4" w:space="0" w:color="918485" w:themeColor="accent5"/>
          <w:right w:val="nil"/>
        </w:tcBorders>
      </w:tcPr>
    </w:tblStylePr>
  </w:style>
  <w:style w:type="table" w:styleId="Tabellagriglia3-colore5">
    <w:name w:val="Grid Table 3 Accent 5"/>
    <w:basedOn w:val="Tabellanormale"/>
    <w:uiPriority w:val="48"/>
    <w:rsid w:val="00F83ACD"/>
    <w:pPr>
      <w:spacing w:after="0" w:line="240" w:lineRule="auto"/>
    </w:pPr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  <w:insideV w:val="single" w:sz="4" w:space="0" w:color="BDB5B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  <w:tblStylePr w:type="neCell">
      <w:tblPr/>
      <w:tcPr>
        <w:tcBorders>
          <w:bottom w:val="single" w:sz="4" w:space="0" w:color="BDB5B5" w:themeColor="accent5" w:themeTint="99"/>
        </w:tcBorders>
      </w:tcPr>
    </w:tblStylePr>
    <w:tblStylePr w:type="nwCell">
      <w:tblPr/>
      <w:tcPr>
        <w:tcBorders>
          <w:bottom w:val="single" w:sz="4" w:space="0" w:color="BDB5B5" w:themeColor="accent5" w:themeTint="99"/>
        </w:tcBorders>
      </w:tcPr>
    </w:tblStylePr>
    <w:tblStylePr w:type="seCell">
      <w:tblPr/>
      <w:tcPr>
        <w:tcBorders>
          <w:top w:val="single" w:sz="4" w:space="0" w:color="BDB5B5" w:themeColor="accent5" w:themeTint="99"/>
        </w:tcBorders>
      </w:tcPr>
    </w:tblStylePr>
    <w:tblStylePr w:type="swCell">
      <w:tblPr/>
      <w:tcPr>
        <w:tcBorders>
          <w:top w:val="single" w:sz="4" w:space="0" w:color="BDB5B5" w:themeColor="accent5" w:themeTint="99"/>
        </w:tcBorders>
      </w:tcPr>
    </w:tblStylePr>
  </w:style>
  <w:style w:type="table" w:styleId="Tabellagriglia2-colore4">
    <w:name w:val="Grid Table 2 Accent 4"/>
    <w:basedOn w:val="Tabellanormale"/>
    <w:uiPriority w:val="47"/>
    <w:rsid w:val="00F83ACD"/>
    <w:pPr>
      <w:spacing w:after="0" w:line="240" w:lineRule="auto"/>
    </w:pPr>
    <w:tblPr>
      <w:tblStyleRowBandSize w:val="1"/>
      <w:tblStyleColBandSize w:val="1"/>
      <w:tblBorders>
        <w:top w:val="single" w:sz="2" w:space="0" w:color="C39E92" w:themeColor="accent4" w:themeTint="99"/>
        <w:bottom w:val="single" w:sz="2" w:space="0" w:color="C39E92" w:themeColor="accent4" w:themeTint="99"/>
        <w:insideH w:val="single" w:sz="2" w:space="0" w:color="C39E92" w:themeColor="accent4" w:themeTint="99"/>
        <w:insideV w:val="single" w:sz="2" w:space="0" w:color="C39E9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9E9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9E9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Tabellaelenco2-colore6">
    <w:name w:val="List Table 2 Accent 6"/>
    <w:basedOn w:val="Tabellanormale"/>
    <w:uiPriority w:val="47"/>
    <w:rsid w:val="00F83ACD"/>
    <w:pPr>
      <w:spacing w:after="0" w:line="240" w:lineRule="auto"/>
    </w:pPr>
    <w:tblPr>
      <w:tblStyleRowBandSize w:val="1"/>
      <w:tblStyleColBandSize w:val="1"/>
      <w:tblBorders>
        <w:top w:val="single" w:sz="4" w:space="0" w:color="B89A9A" w:themeColor="accent6" w:themeTint="99"/>
        <w:bottom w:val="single" w:sz="4" w:space="0" w:color="B89A9A" w:themeColor="accent6" w:themeTint="99"/>
        <w:insideH w:val="single" w:sz="4" w:space="0" w:color="B89A9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Tabellasemplice-2">
    <w:name w:val="Plain Table 2"/>
    <w:basedOn w:val="Tabellanormale"/>
    <w:uiPriority w:val="42"/>
    <w:rsid w:val="005814C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2-colore3">
    <w:name w:val="List Table 2 Accent 3"/>
    <w:basedOn w:val="Tabellanormale"/>
    <w:uiPriority w:val="47"/>
    <w:rsid w:val="000E298D"/>
    <w:pPr>
      <w:spacing w:after="0" w:line="240" w:lineRule="auto"/>
    </w:pPr>
    <w:tblPr>
      <w:tblStyleRowBandSize w:val="1"/>
      <w:tblStyleColBandSize w:val="1"/>
      <w:tblBorders>
        <w:top w:val="single" w:sz="4" w:space="0" w:color="C7BBA5" w:themeColor="accent3" w:themeTint="99"/>
        <w:bottom w:val="single" w:sz="4" w:space="0" w:color="C7BBA5" w:themeColor="accent3" w:themeTint="99"/>
        <w:insideH w:val="single" w:sz="4" w:space="0" w:color="C7BBA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Tabellaelenco4-colore1">
    <w:name w:val="List Table 4 Accent 1"/>
    <w:basedOn w:val="Tabellanormale"/>
    <w:uiPriority w:val="49"/>
    <w:rsid w:val="000F365A"/>
    <w:pPr>
      <w:spacing w:after="0" w:line="240" w:lineRule="auto"/>
    </w:p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BD0710"/>
    <w:pPr>
      <w:spacing w:after="0" w:line="240" w:lineRule="auto"/>
    </w:p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Tabellagriglia1chiara-colore1">
    <w:name w:val="Grid Table 1 Light Accent 1"/>
    <w:basedOn w:val="Tabellanormale"/>
    <w:uiPriority w:val="46"/>
    <w:rsid w:val="00521309"/>
    <w:pPr>
      <w:spacing w:after="0" w:line="240" w:lineRule="auto"/>
    </w:pPr>
    <w:tblPr>
      <w:tblStyleRowBandSize w:val="1"/>
      <w:tblStyleColBandSize w:val="1"/>
      <w:tblBorders>
        <w:top w:val="single" w:sz="4" w:space="0" w:color="F4B29B" w:themeColor="accent1" w:themeTint="66"/>
        <w:left w:val="single" w:sz="4" w:space="0" w:color="F4B29B" w:themeColor="accent1" w:themeTint="66"/>
        <w:bottom w:val="single" w:sz="4" w:space="0" w:color="F4B29B" w:themeColor="accent1" w:themeTint="66"/>
        <w:right w:val="single" w:sz="4" w:space="0" w:color="F4B29B" w:themeColor="accent1" w:themeTint="66"/>
        <w:insideH w:val="single" w:sz="4" w:space="0" w:color="F4B29B" w:themeColor="accent1" w:themeTint="66"/>
        <w:insideV w:val="single" w:sz="4" w:space="0" w:color="F4B29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1chiara-colore1">
    <w:name w:val="List Table 1 Light Accent 1"/>
    <w:basedOn w:val="Tabellanormale"/>
    <w:uiPriority w:val="46"/>
    <w:rsid w:val="00521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Tabellaelenco3-colore1">
    <w:name w:val="List Table 3 Accent 1"/>
    <w:basedOn w:val="Tabellanormale"/>
    <w:uiPriority w:val="48"/>
    <w:rsid w:val="00521309"/>
    <w:pPr>
      <w:spacing w:after="0" w:line="240" w:lineRule="auto"/>
    </w:pPr>
    <w:tblPr>
      <w:tblStyleRowBandSize w:val="1"/>
      <w:tblStyleColBandSize w:val="1"/>
      <w:tblBorders>
        <w:top w:val="single" w:sz="4" w:space="0" w:color="D34817" w:themeColor="accent1"/>
        <w:left w:val="single" w:sz="4" w:space="0" w:color="D34817" w:themeColor="accent1"/>
        <w:bottom w:val="single" w:sz="4" w:space="0" w:color="D34817" w:themeColor="accent1"/>
        <w:right w:val="single" w:sz="4" w:space="0" w:color="D3481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34817" w:themeColor="accent1"/>
          <w:right w:val="single" w:sz="4" w:space="0" w:color="D34817" w:themeColor="accent1"/>
        </w:tcBorders>
      </w:tcPr>
    </w:tblStylePr>
    <w:tblStylePr w:type="band1Horz">
      <w:tblPr/>
      <w:tcPr>
        <w:tcBorders>
          <w:top w:val="single" w:sz="4" w:space="0" w:color="D34817" w:themeColor="accent1"/>
          <w:bottom w:val="single" w:sz="4" w:space="0" w:color="D3481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34817" w:themeColor="accent1"/>
          <w:left w:val="nil"/>
        </w:tcBorders>
      </w:tcPr>
    </w:tblStylePr>
    <w:tblStylePr w:type="swCell">
      <w:tblPr/>
      <w:tcPr>
        <w:tcBorders>
          <w:top w:val="double" w:sz="4" w:space="0" w:color="D34817" w:themeColor="accent1"/>
          <w:right w:val="nil"/>
        </w:tcBorders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247F4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47F45"/>
    <w:pPr>
      <w:spacing w:line="240" w:lineRule="auto"/>
    </w:pPr>
    <w:rPr>
      <w:sz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47F45"/>
    <w:rPr>
      <w:rFonts w:cs="Times New Roman"/>
      <w:color w:val="000000" w:themeColor="text1"/>
      <w:sz w:val="20"/>
      <w:szCs w:val="20"/>
      <w:lang w:val="en-GB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47F4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47F45"/>
    <w:rPr>
      <w:rFonts w:cs="Times New Roman"/>
      <w:b/>
      <w:bCs/>
      <w:color w:val="000000" w:themeColor="text1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8936">
          <w:marLeft w:val="0"/>
          <w:marRight w:val="0"/>
          <w:marTop w:val="240"/>
          <w:marBottom w:val="240"/>
          <w:divBdr>
            <w:top w:val="single" w:sz="6" w:space="0" w:color="E8E8E8"/>
            <w:left w:val="single" w:sz="6" w:space="0" w:color="E8E8E8"/>
            <w:bottom w:val="single" w:sz="6" w:space="0" w:color="E8E8E8"/>
            <w:right w:val="single" w:sz="6" w:space="0" w:color="E8E8E8"/>
          </w:divBdr>
          <w:divsChild>
            <w:div w:id="1220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0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465801">
          <w:marLeft w:val="0"/>
          <w:marRight w:val="0"/>
          <w:marTop w:val="240"/>
          <w:marBottom w:val="240"/>
          <w:divBdr>
            <w:top w:val="single" w:sz="6" w:space="0" w:color="E8E8E8"/>
            <w:left w:val="single" w:sz="6" w:space="0" w:color="E8E8E8"/>
            <w:bottom w:val="single" w:sz="6" w:space="0" w:color="E8E8E8"/>
            <w:right w:val="single" w:sz="6" w:space="0" w:color="E8E8E8"/>
          </w:divBdr>
          <w:divsChild>
            <w:div w:id="16474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8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picotech.com/support/topic14649.html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emf"/><Relationship Id="rId42" Type="http://schemas.openxmlformats.org/officeDocument/2006/relationships/image" Target="media/image29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emf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s://www.raspberrypi.org/learning/networking-lessons/rpi-static-ip-address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docs.python.org/3.4/installing/index.html" TargetMode="External"/><Relationship Id="rId25" Type="http://schemas.openxmlformats.org/officeDocument/2006/relationships/image" Target="media/image12.em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Instruments_datasheet/LD400+LD400P_Instruction_Manual-Iss2.pdf" TargetMode="External"/><Relationship Id="rId3" Type="http://schemas.openxmlformats.org/officeDocument/2006/relationships/hyperlink" Target="file:///C:\Users\Utente\Documents\TWIST\TWIST_realease\TWIST_1.4D\SW\Docs\Instruments_datasheet\adc20-adc24-high-resolution-data-logger-users-guide.pdf" TargetMode="External"/><Relationship Id="rId7" Type="http://schemas.openxmlformats.org/officeDocument/2006/relationships/hyperlink" Target="Instruments_datasheet/temperature-sensor.pdf" TargetMode="External"/><Relationship Id="rId2" Type="http://schemas.openxmlformats.org/officeDocument/2006/relationships/hyperlink" Target="Instruments_datasheet/QPX1200S+SP_Instruction_Manual-Iss8.pdf" TargetMode="External"/><Relationship Id="rId1" Type="http://schemas.openxmlformats.org/officeDocument/2006/relationships/hyperlink" Target="Instruments_datasheet/LD400+LD400P_Instruction_Manual-Iss2.pdf" TargetMode="External"/><Relationship Id="rId6" Type="http://schemas.openxmlformats.org/officeDocument/2006/relationships/hyperlink" Target="Instruments_datasheet/relays.pdf" TargetMode="External"/><Relationship Id="rId5" Type="http://schemas.openxmlformats.org/officeDocument/2006/relationships/hyperlink" Target="Instruments_datasheet/shunt-resistor.pdf" TargetMode="External"/><Relationship Id="rId4" Type="http://schemas.openxmlformats.org/officeDocument/2006/relationships/hyperlink" Target="Instruments_datasheet/adc20-adc24-high-resolution-data-logger-users-guide.pdf" TargetMode="External"/><Relationship Id="rId9" Type="http://schemas.openxmlformats.org/officeDocument/2006/relationships/hyperlink" Target="Instruments_datasheet/QPX1200S+SP_Instruction_Manual-Iss8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ente\AppData\Roaming\Microsoft\Templates\Report%20(tema%20Univers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3C05F30DCA14FE1914E220CCF86826E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52A451E-C0FC-4223-99FE-C93D732C7AC3}"/>
      </w:docPartPr>
      <w:docPartBody>
        <w:p w:rsidR="009E6B73" w:rsidRDefault="00B13F18">
          <w:pPr>
            <w:pStyle w:val="73C05F30DCA14FE1914E220CCF86826E"/>
          </w:pPr>
          <w:r>
            <w:t>[Digitare il titolo del documento]</w:t>
          </w:r>
        </w:p>
      </w:docPartBody>
    </w:docPart>
    <w:docPart>
      <w:docPartPr>
        <w:name w:val="3E2BB5A2EBCA4EEC9BBF5875B67A2225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910338C-0832-48D8-8DE8-EF121B50E953}"/>
      </w:docPartPr>
      <w:docPartBody>
        <w:p w:rsidR="009E6B73" w:rsidRDefault="00B13F18">
          <w:pPr>
            <w:pStyle w:val="3E2BB5A2EBCA4EEC9BBF5875B67A2225"/>
          </w:pPr>
          <w:r>
            <w:t>[Digitare il sottotitolo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F18"/>
    <w:rsid w:val="001361BB"/>
    <w:rsid w:val="001557B0"/>
    <w:rsid w:val="0022401D"/>
    <w:rsid w:val="00425E71"/>
    <w:rsid w:val="004405EB"/>
    <w:rsid w:val="004F7113"/>
    <w:rsid w:val="005416E8"/>
    <w:rsid w:val="006769FA"/>
    <w:rsid w:val="007D5417"/>
    <w:rsid w:val="008428AA"/>
    <w:rsid w:val="00887D80"/>
    <w:rsid w:val="008B1A78"/>
    <w:rsid w:val="008C09CF"/>
    <w:rsid w:val="008F2631"/>
    <w:rsid w:val="00935F4F"/>
    <w:rsid w:val="009E6B73"/>
    <w:rsid w:val="00A56C57"/>
    <w:rsid w:val="00B13F18"/>
    <w:rsid w:val="00B4438C"/>
    <w:rsid w:val="00B66D0B"/>
    <w:rsid w:val="00BF4012"/>
    <w:rsid w:val="00BF58F0"/>
    <w:rsid w:val="00C20EA0"/>
    <w:rsid w:val="00C72417"/>
    <w:rsid w:val="00D9031F"/>
    <w:rsid w:val="00D92AD8"/>
    <w:rsid w:val="00E30208"/>
    <w:rsid w:val="00E704D9"/>
    <w:rsid w:val="00E70DED"/>
    <w:rsid w:val="00F8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F5496" w:themeColor="accent1" w:themeShade="BF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F5496" w:themeColor="accent1" w:themeShade="BF"/>
      <w:spacing w:val="20"/>
      <w:sz w:val="24"/>
      <w:szCs w:val="24"/>
    </w:rPr>
  </w:style>
  <w:style w:type="paragraph" w:styleId="Titolo3">
    <w:name w:val="heading 3"/>
    <w:basedOn w:val="Normale"/>
    <w:next w:val="Normale"/>
    <w:link w:val="Titolo3Carattere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472C4" w:themeColor="accent1"/>
      <w:spacing w:val="20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73C05F30DCA14FE1914E220CCF86826E">
    <w:name w:val="73C05F30DCA14FE1914E220CCF86826E"/>
  </w:style>
  <w:style w:type="paragraph" w:customStyle="1" w:styleId="3E2BB5A2EBCA4EEC9BBF5875B67A2225">
    <w:name w:val="3E2BB5A2EBCA4EEC9BBF5875B67A2225"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Pr>
      <w:rFonts w:asciiTheme="majorHAnsi" w:eastAsiaTheme="minorHAnsi" w:hAnsiTheme="majorHAnsi" w:cs="Times New Roman"/>
      <w:b/>
      <w:color w:val="4472C4" w:themeColor="accent1"/>
      <w:spacing w:val="20"/>
      <w:sz w:val="24"/>
      <w:szCs w:val="24"/>
    </w:rPr>
  </w:style>
  <w:style w:type="character" w:styleId="Testosegnaposto">
    <w:name w:val="Placeholder Text"/>
    <w:basedOn w:val="Carpredefinitoparagrafo"/>
    <w:uiPriority w:val="99"/>
    <w:semiHidden/>
    <w:rsid w:val="00E704D9"/>
    <w:rPr>
      <w:color w:val="808080"/>
    </w:rPr>
  </w:style>
  <w:style w:type="paragraph" w:customStyle="1" w:styleId="253B4412283949C28A4C855617FF0BA0">
    <w:name w:val="253B4412283949C28A4C855617FF0BA0"/>
  </w:style>
  <w:style w:type="paragraph" w:customStyle="1" w:styleId="54C1D18D039942E4B3EF7049CC690F39">
    <w:name w:val="54C1D18D039942E4B3EF7049CC690F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2018-02-18T00:00:00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9F50ED8-D13E-4135-836D-0D045EC6F79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FEB06F-2DF7-45ED-B44B-CF65C49BB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Universo).dotx</Template>
  <TotalTime>609</TotalTime>
  <Pages>1</Pages>
  <Words>1836</Words>
  <Characters>10471</Characters>
  <Application>Microsoft Office Word</Application>
  <DocSecurity>0</DocSecurity>
  <Lines>87</Lines>
  <Paragraphs>24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Two Wheels Instrument Station Tester (TWIST)</vt:lpstr>
      <vt:lpstr/>
    </vt:vector>
  </TitlesOfParts>
  <Company>Dipartimento ingegneria dell’informazione</Company>
  <LinksUpToDate>false</LinksUpToDate>
  <CharactersWithSpaces>12283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Two Wheels Instrument Station Tester (TWIST)</dc:title>
  <dc:subject>User Manual</dc:subject>
  <dc:creator/>
  <cp:keywords/>
  <dc:description/>
  <cp:lastModifiedBy>ANDREA CARLONI</cp:lastModifiedBy>
  <cp:revision>56</cp:revision>
  <cp:lastPrinted>2018-10-03T10:53:00Z</cp:lastPrinted>
  <dcterms:created xsi:type="dcterms:W3CDTF">2018-06-12T07:00:00Z</dcterms:created>
  <dcterms:modified xsi:type="dcterms:W3CDTF">2018-10-03T10:53:00Z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